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7DA26" w14:textId="77777777" w:rsidR="00E8278B" w:rsidRPr="0009381F" w:rsidRDefault="00E8278B" w:rsidP="00E8278B">
      <w:pPr>
        <w:pStyle w:val="Vireliouraai"/>
        <w:ind w:firstLine="0"/>
      </w:pPr>
      <w:r w:rsidRPr="0009381F">
        <w:t>KAUNO TECHNOLOGIJOS UNIVERSITETAS</w:t>
      </w:r>
    </w:p>
    <w:p w14:paraId="77C8E5CD" w14:textId="77777777" w:rsidR="00E8278B" w:rsidRPr="0009381F" w:rsidRDefault="00E8278B" w:rsidP="00E8278B">
      <w:pPr>
        <w:pStyle w:val="Vireliouraai"/>
        <w:spacing w:after="4080"/>
        <w:ind w:firstLine="0"/>
      </w:pPr>
      <w:r w:rsidRPr="0009381F">
        <w:t>INFORMATIKOS</w:t>
      </w:r>
    </w:p>
    <w:p w14:paraId="7124EF5E" w14:textId="77777777" w:rsidR="00E8278B" w:rsidRPr="0009381F" w:rsidRDefault="00E8278B" w:rsidP="00E8278B">
      <w:pPr>
        <w:pStyle w:val="Vireliouraai"/>
        <w:ind w:firstLine="0"/>
      </w:pPr>
      <w:r w:rsidRPr="0009381F">
        <w:t>T120B019</w:t>
      </w:r>
    </w:p>
    <w:p w14:paraId="30FFD9C4" w14:textId="679241EA" w:rsidR="00E8278B" w:rsidRPr="0009381F" w:rsidRDefault="00E8278B" w:rsidP="00410897">
      <w:pPr>
        <w:pStyle w:val="Ataskaita"/>
        <w:ind w:firstLine="0"/>
        <w:rPr>
          <w:i w:val="0"/>
          <w:iCs/>
        </w:rPr>
      </w:pPr>
      <w:r w:rsidRPr="0009381F">
        <w:rPr>
          <w:i w:val="0"/>
          <w:iCs/>
        </w:rPr>
        <w:t>ŽMOGAUS-KOMPIUTERIO SĄSAJOS PROJEKTAVIMAS</w:t>
      </w:r>
    </w:p>
    <w:p w14:paraId="62520E57" w14:textId="7CBAB05D" w:rsidR="00E8278B" w:rsidRPr="0009381F" w:rsidRDefault="00E8278B" w:rsidP="004C2CC5">
      <w:pPr>
        <w:pStyle w:val="Ataskaita"/>
        <w:spacing w:after="2840"/>
        <w:ind w:firstLine="0"/>
        <w:rPr>
          <w:i w:val="0"/>
          <w:iCs/>
        </w:rPr>
      </w:pPr>
      <w:r w:rsidRPr="0009381F">
        <w:rPr>
          <w:i w:val="0"/>
          <w:iCs/>
        </w:rPr>
        <w:t xml:space="preserve">Laboratorinio darbo NR. </w:t>
      </w:r>
      <w:r w:rsidR="00FE45AB" w:rsidRPr="0009381F">
        <w:rPr>
          <w:i w:val="0"/>
          <w:iCs/>
        </w:rPr>
        <w:t>3</w:t>
      </w:r>
      <w:r w:rsidRPr="0009381F">
        <w:rPr>
          <w:i w:val="0"/>
          <w:iCs/>
        </w:rPr>
        <w:t xml:space="preserve"> ataskaita</w:t>
      </w:r>
    </w:p>
    <w:p w14:paraId="00FD0D28" w14:textId="77777777" w:rsidR="00E8278B" w:rsidRPr="0009381F" w:rsidRDefault="00E8278B" w:rsidP="00E8278B">
      <w:pPr>
        <w:pStyle w:val="Autorius"/>
      </w:pPr>
      <w:r w:rsidRPr="0009381F">
        <w:t xml:space="preserve">Atliko: </w:t>
      </w:r>
    </w:p>
    <w:p w14:paraId="06EE5A14" w14:textId="492337C8" w:rsidR="00E8278B" w:rsidRPr="0009381F" w:rsidRDefault="00E8278B" w:rsidP="00E8278B">
      <w:pPr>
        <w:pStyle w:val="Autorius"/>
      </w:pPr>
      <w:r w:rsidRPr="0009381F">
        <w:tab/>
        <w:t xml:space="preserve">IFF-7/14 gr. </w:t>
      </w:r>
      <w:r w:rsidR="00FE45AB" w:rsidRPr="0009381F">
        <w:t>S</w:t>
      </w:r>
      <w:r w:rsidRPr="0009381F">
        <w:t>tudenta</w:t>
      </w:r>
      <w:r w:rsidR="00FE45AB" w:rsidRPr="0009381F">
        <w:t>i</w:t>
      </w:r>
    </w:p>
    <w:p w14:paraId="671FC301" w14:textId="074B6C53" w:rsidR="00FE45AB" w:rsidRPr="0009381F" w:rsidRDefault="00FE45AB" w:rsidP="00E8278B">
      <w:pPr>
        <w:pStyle w:val="Autorius"/>
      </w:pPr>
      <w:r w:rsidRPr="0009381F">
        <w:tab/>
        <w:t>Airidas Janonis</w:t>
      </w:r>
    </w:p>
    <w:p w14:paraId="583107DC" w14:textId="5C3DC7B4" w:rsidR="00FE45AB" w:rsidRPr="0009381F" w:rsidRDefault="00FE45AB" w:rsidP="00E8278B">
      <w:pPr>
        <w:pStyle w:val="Autorius"/>
      </w:pPr>
      <w:r w:rsidRPr="0009381F">
        <w:tab/>
        <w:t>Martynas Girdžiūna</w:t>
      </w:r>
    </w:p>
    <w:p w14:paraId="01025AA2" w14:textId="77777777" w:rsidR="00E8278B" w:rsidRPr="0009381F" w:rsidRDefault="00E8278B" w:rsidP="00E8278B">
      <w:pPr>
        <w:pStyle w:val="Autorius"/>
      </w:pPr>
      <w:r w:rsidRPr="0009381F">
        <w:tab/>
        <w:t>Eligijus Kiudys</w:t>
      </w:r>
    </w:p>
    <w:p w14:paraId="525B9BA8" w14:textId="0F205D24" w:rsidR="00E8278B" w:rsidRPr="0009381F" w:rsidRDefault="00E8278B" w:rsidP="00E8278B">
      <w:pPr>
        <w:pStyle w:val="Autorius"/>
      </w:pPr>
      <w:r w:rsidRPr="0009381F">
        <w:tab/>
      </w:r>
      <w:r w:rsidRPr="0009381F">
        <w:fldChar w:fldCharType="begin"/>
      </w:r>
      <w:r w:rsidRPr="0009381F">
        <w:instrText xml:space="preserve"> TIME \@ "yyyy 'm.' MMMM d 'd.'" </w:instrText>
      </w:r>
      <w:r w:rsidRPr="0009381F">
        <w:fldChar w:fldCharType="separate"/>
      </w:r>
      <w:r w:rsidR="00872BDD">
        <w:rPr>
          <w:noProof/>
        </w:rPr>
        <w:t>2020 m. spalio 29 d.</w:t>
      </w:r>
      <w:r w:rsidRPr="0009381F">
        <w:fldChar w:fldCharType="end"/>
      </w:r>
    </w:p>
    <w:p w14:paraId="1F6F50F7" w14:textId="77777777" w:rsidR="00E8278B" w:rsidRPr="0009381F" w:rsidRDefault="00E8278B" w:rsidP="00E8278B">
      <w:pPr>
        <w:pStyle w:val="Autorius"/>
      </w:pPr>
      <w:r w:rsidRPr="0009381F">
        <w:t>Priėmė:</w:t>
      </w:r>
    </w:p>
    <w:p w14:paraId="0C81E1A9" w14:textId="77777777" w:rsidR="00E8278B" w:rsidRPr="0009381F" w:rsidRDefault="00E8278B" w:rsidP="004C2CC5">
      <w:pPr>
        <w:pStyle w:val="Autorius"/>
        <w:tabs>
          <w:tab w:val="clear" w:pos="6096"/>
          <w:tab w:val="left" w:pos="6120"/>
        </w:tabs>
        <w:spacing w:after="2840"/>
      </w:pPr>
      <w:r w:rsidRPr="0009381F">
        <w:tab/>
        <w:t>lekt. Laucienė Gintarė</w:t>
      </w:r>
    </w:p>
    <w:p w14:paraId="727B097A" w14:textId="7AAD4733" w:rsidR="0052026C" w:rsidRPr="0009381F" w:rsidRDefault="00E8278B" w:rsidP="00410897">
      <w:pPr>
        <w:pStyle w:val="Vireliouraai"/>
        <w:ind w:firstLine="0"/>
        <w:sectPr w:rsidR="0052026C" w:rsidRPr="0009381F" w:rsidSect="00A2004E">
          <w:footerReference w:type="even" r:id="rId8"/>
          <w:footerReference w:type="default" r:id="rId9"/>
          <w:headerReference w:type="first" r:id="rId10"/>
          <w:pgSz w:w="11906" w:h="16838"/>
          <w:pgMar w:top="851" w:right="567" w:bottom="851" w:left="1418" w:header="567" w:footer="567" w:gutter="0"/>
          <w:cols w:space="720"/>
          <w:titlePg/>
        </w:sectPr>
      </w:pPr>
      <w:r w:rsidRPr="0009381F">
        <w:t xml:space="preserve">KAUNAS </w:t>
      </w:r>
      <w:r w:rsidRPr="0009381F">
        <w:fldChar w:fldCharType="begin"/>
      </w:r>
      <w:r w:rsidRPr="0009381F">
        <w:instrText xml:space="preserve"> TIME  \@ "yyyy" </w:instrText>
      </w:r>
      <w:r w:rsidRPr="0009381F">
        <w:fldChar w:fldCharType="separate"/>
      </w:r>
      <w:r w:rsidR="00872BDD">
        <w:rPr>
          <w:noProof/>
        </w:rPr>
        <w:t>2020</w:t>
      </w:r>
      <w:r w:rsidRPr="0009381F">
        <w:fldChar w:fldCharType="end"/>
      </w:r>
    </w:p>
    <w:p w14:paraId="0753978A" w14:textId="5376F583" w:rsidR="00D560C9" w:rsidRPr="0009381F" w:rsidRDefault="00D560C9" w:rsidP="00DA7F78">
      <w:pPr>
        <w:pStyle w:val="Vireliouraai"/>
        <w:spacing w:after="0" w:line="276" w:lineRule="auto"/>
        <w:ind w:firstLine="0"/>
        <w:rPr>
          <w:rFonts w:ascii="Times New Roman" w:hAnsi="Times New Roman"/>
          <w:szCs w:val="28"/>
        </w:rPr>
      </w:pPr>
      <w:r w:rsidRPr="0009381F">
        <w:rPr>
          <w:rFonts w:ascii="Times New Roman" w:hAnsi="Times New Roman"/>
          <w:szCs w:val="28"/>
        </w:rPr>
        <w:lastRenderedPageBreak/>
        <w:t>TURINYS</w:t>
      </w:r>
    </w:p>
    <w:p w14:paraId="2CE93F9B" w14:textId="77777777" w:rsidR="00291C8F" w:rsidRPr="0009381F" w:rsidRDefault="00291C8F" w:rsidP="00DA7F78">
      <w:pPr>
        <w:spacing w:line="276" w:lineRule="auto"/>
        <w:ind w:firstLine="0"/>
        <w:rPr>
          <w:sz w:val="28"/>
          <w:szCs w:val="28"/>
        </w:rPr>
      </w:pPr>
    </w:p>
    <w:p w14:paraId="0B39F92D" w14:textId="77777777" w:rsidR="00291C8F" w:rsidRPr="0009381F" w:rsidRDefault="00291C8F" w:rsidP="00DA7F78">
      <w:pPr>
        <w:spacing w:line="276" w:lineRule="auto"/>
        <w:ind w:left="360" w:hanging="360"/>
        <w:rPr>
          <w:sz w:val="28"/>
          <w:szCs w:val="28"/>
        </w:rPr>
        <w:sectPr w:rsidR="00291C8F" w:rsidRPr="0009381F" w:rsidSect="00A2004E">
          <w:footerReference w:type="first" r:id="rId11"/>
          <w:pgSz w:w="11906" w:h="16838"/>
          <w:pgMar w:top="851" w:right="567" w:bottom="851" w:left="1418" w:header="567" w:footer="567" w:gutter="0"/>
          <w:cols w:space="720"/>
          <w:titlePg/>
        </w:sectPr>
      </w:pPr>
    </w:p>
    <w:p w14:paraId="0DAA8F33" w14:textId="3A194F06" w:rsidR="00B84FB4" w:rsidRDefault="00A2004E">
      <w:pPr>
        <w:pStyle w:val="TOC1"/>
        <w:rPr>
          <w:rFonts w:asciiTheme="minorHAnsi" w:eastAsiaTheme="minorEastAsia" w:hAnsiTheme="minorHAnsi" w:cstheme="minorBidi"/>
          <w:b w:val="0"/>
          <w:noProof/>
          <w:sz w:val="22"/>
          <w:szCs w:val="22"/>
          <w:lang w:val="en-US"/>
        </w:rPr>
      </w:pPr>
      <w:r w:rsidRPr="0009381F">
        <w:rPr>
          <w:szCs w:val="28"/>
        </w:rPr>
        <w:fldChar w:fldCharType="begin"/>
      </w:r>
      <w:r w:rsidRPr="0009381F">
        <w:rPr>
          <w:szCs w:val="28"/>
        </w:rPr>
        <w:instrText xml:space="preserve"> TOC \o "1-3" \h \z \u </w:instrText>
      </w:r>
      <w:r w:rsidRPr="0009381F">
        <w:rPr>
          <w:szCs w:val="28"/>
        </w:rPr>
        <w:fldChar w:fldCharType="separate"/>
      </w:r>
      <w:hyperlink w:anchor="_Toc54866544" w:history="1">
        <w:r w:rsidR="00B84FB4" w:rsidRPr="00C74EFE">
          <w:rPr>
            <w:rStyle w:val="Hyperlink"/>
            <w:noProof/>
          </w:rPr>
          <w:t>Paveikslėlių turinys</w:t>
        </w:r>
        <w:r w:rsidR="00B84FB4">
          <w:rPr>
            <w:noProof/>
            <w:webHidden/>
          </w:rPr>
          <w:tab/>
        </w:r>
        <w:r w:rsidR="00B84FB4">
          <w:rPr>
            <w:noProof/>
            <w:webHidden/>
          </w:rPr>
          <w:fldChar w:fldCharType="begin"/>
        </w:r>
        <w:r w:rsidR="00B84FB4">
          <w:rPr>
            <w:noProof/>
            <w:webHidden/>
          </w:rPr>
          <w:instrText xml:space="preserve"> PAGEREF _Toc54866544 \h </w:instrText>
        </w:r>
        <w:r w:rsidR="00B84FB4">
          <w:rPr>
            <w:noProof/>
            <w:webHidden/>
          </w:rPr>
        </w:r>
        <w:r w:rsidR="00B84FB4">
          <w:rPr>
            <w:noProof/>
            <w:webHidden/>
          </w:rPr>
          <w:fldChar w:fldCharType="separate"/>
        </w:r>
        <w:r w:rsidR="00872BDD">
          <w:rPr>
            <w:noProof/>
            <w:webHidden/>
          </w:rPr>
          <w:t>3</w:t>
        </w:r>
        <w:r w:rsidR="00B84FB4">
          <w:rPr>
            <w:noProof/>
            <w:webHidden/>
          </w:rPr>
          <w:fldChar w:fldCharType="end"/>
        </w:r>
      </w:hyperlink>
    </w:p>
    <w:p w14:paraId="63444CCD" w14:textId="3725FF58" w:rsidR="00B84FB4" w:rsidRDefault="00B84FB4">
      <w:pPr>
        <w:pStyle w:val="TOC1"/>
        <w:rPr>
          <w:rFonts w:asciiTheme="minorHAnsi" w:eastAsiaTheme="minorEastAsia" w:hAnsiTheme="minorHAnsi" w:cstheme="minorBidi"/>
          <w:b w:val="0"/>
          <w:noProof/>
          <w:sz w:val="22"/>
          <w:szCs w:val="22"/>
          <w:lang w:val="en-US"/>
        </w:rPr>
      </w:pPr>
      <w:hyperlink w:anchor="_Toc54866545" w:history="1">
        <w:r w:rsidRPr="00C74EFE">
          <w:rPr>
            <w:rStyle w:val="Hyperlink"/>
            <w:noProof/>
          </w:rPr>
          <w:t>Vartotojų poreikių ir reikalavimų sąsajai analizė</w:t>
        </w:r>
        <w:r>
          <w:rPr>
            <w:noProof/>
            <w:webHidden/>
          </w:rPr>
          <w:tab/>
        </w:r>
        <w:r>
          <w:rPr>
            <w:noProof/>
            <w:webHidden/>
          </w:rPr>
          <w:fldChar w:fldCharType="begin"/>
        </w:r>
        <w:r>
          <w:rPr>
            <w:noProof/>
            <w:webHidden/>
          </w:rPr>
          <w:instrText xml:space="preserve"> PAGEREF _Toc54866545 \h </w:instrText>
        </w:r>
        <w:r>
          <w:rPr>
            <w:noProof/>
            <w:webHidden/>
          </w:rPr>
        </w:r>
        <w:r>
          <w:rPr>
            <w:noProof/>
            <w:webHidden/>
          </w:rPr>
          <w:fldChar w:fldCharType="separate"/>
        </w:r>
        <w:r w:rsidR="00872BDD">
          <w:rPr>
            <w:noProof/>
            <w:webHidden/>
          </w:rPr>
          <w:t>4</w:t>
        </w:r>
        <w:r>
          <w:rPr>
            <w:noProof/>
            <w:webHidden/>
          </w:rPr>
          <w:fldChar w:fldCharType="end"/>
        </w:r>
      </w:hyperlink>
    </w:p>
    <w:p w14:paraId="4E433F6F" w14:textId="6A3DA7D2" w:rsidR="00B84FB4" w:rsidRDefault="00B84FB4">
      <w:pPr>
        <w:pStyle w:val="TOC2"/>
        <w:rPr>
          <w:rFonts w:asciiTheme="minorHAnsi" w:eastAsiaTheme="minorEastAsia" w:hAnsiTheme="minorHAnsi" w:cstheme="minorBidi"/>
          <w:noProof/>
          <w:sz w:val="22"/>
          <w:szCs w:val="22"/>
          <w:lang w:val="en-US"/>
        </w:rPr>
      </w:pPr>
      <w:hyperlink w:anchor="_Toc54866546" w:history="1">
        <w:r w:rsidRPr="00C74EFE">
          <w:rPr>
            <w:rStyle w:val="Hyperlink"/>
            <w:noProof/>
          </w:rPr>
          <w:t>1.</w:t>
        </w:r>
        <w:r>
          <w:rPr>
            <w:rFonts w:asciiTheme="minorHAnsi" w:eastAsiaTheme="minorEastAsia" w:hAnsiTheme="minorHAnsi" w:cstheme="minorBidi"/>
            <w:noProof/>
            <w:sz w:val="22"/>
            <w:szCs w:val="22"/>
            <w:lang w:val="en-US"/>
          </w:rPr>
          <w:tab/>
        </w:r>
        <w:r w:rsidRPr="00C74EFE">
          <w:rPr>
            <w:rStyle w:val="Hyperlink"/>
            <w:noProof/>
          </w:rPr>
          <w:t>Darbo tikslas</w:t>
        </w:r>
        <w:r>
          <w:rPr>
            <w:noProof/>
            <w:webHidden/>
          </w:rPr>
          <w:tab/>
        </w:r>
        <w:r>
          <w:rPr>
            <w:noProof/>
            <w:webHidden/>
          </w:rPr>
          <w:fldChar w:fldCharType="begin"/>
        </w:r>
        <w:r>
          <w:rPr>
            <w:noProof/>
            <w:webHidden/>
          </w:rPr>
          <w:instrText xml:space="preserve"> PAGEREF _Toc54866546 \h </w:instrText>
        </w:r>
        <w:r>
          <w:rPr>
            <w:noProof/>
            <w:webHidden/>
          </w:rPr>
        </w:r>
        <w:r>
          <w:rPr>
            <w:noProof/>
            <w:webHidden/>
          </w:rPr>
          <w:fldChar w:fldCharType="separate"/>
        </w:r>
        <w:r w:rsidR="00872BDD">
          <w:rPr>
            <w:noProof/>
            <w:webHidden/>
          </w:rPr>
          <w:t>4</w:t>
        </w:r>
        <w:r>
          <w:rPr>
            <w:noProof/>
            <w:webHidden/>
          </w:rPr>
          <w:fldChar w:fldCharType="end"/>
        </w:r>
      </w:hyperlink>
    </w:p>
    <w:p w14:paraId="04E55726" w14:textId="184992CC" w:rsidR="00B84FB4" w:rsidRDefault="00B84FB4">
      <w:pPr>
        <w:pStyle w:val="TOC2"/>
        <w:rPr>
          <w:rFonts w:asciiTheme="minorHAnsi" w:eastAsiaTheme="minorEastAsia" w:hAnsiTheme="minorHAnsi" w:cstheme="minorBidi"/>
          <w:noProof/>
          <w:sz w:val="22"/>
          <w:szCs w:val="22"/>
          <w:lang w:val="en-US"/>
        </w:rPr>
      </w:pPr>
      <w:hyperlink w:anchor="_Toc54866547" w:history="1">
        <w:r w:rsidRPr="00C74EFE">
          <w:rPr>
            <w:rStyle w:val="Hyperlink"/>
            <w:noProof/>
          </w:rPr>
          <w:t>2.</w:t>
        </w:r>
        <w:r>
          <w:rPr>
            <w:rFonts w:asciiTheme="minorHAnsi" w:eastAsiaTheme="minorEastAsia" w:hAnsiTheme="minorHAnsi" w:cstheme="minorBidi"/>
            <w:noProof/>
            <w:sz w:val="22"/>
            <w:szCs w:val="22"/>
            <w:lang w:val="en-US"/>
          </w:rPr>
          <w:tab/>
        </w:r>
        <w:r w:rsidRPr="00C74EFE">
          <w:rPr>
            <w:rStyle w:val="Hyperlink"/>
            <w:noProof/>
          </w:rPr>
          <w:t>Darbo eiga</w:t>
        </w:r>
        <w:r>
          <w:rPr>
            <w:noProof/>
            <w:webHidden/>
          </w:rPr>
          <w:tab/>
        </w:r>
        <w:r>
          <w:rPr>
            <w:noProof/>
            <w:webHidden/>
          </w:rPr>
          <w:fldChar w:fldCharType="begin"/>
        </w:r>
        <w:r>
          <w:rPr>
            <w:noProof/>
            <w:webHidden/>
          </w:rPr>
          <w:instrText xml:space="preserve"> PAGEREF _Toc54866547 \h </w:instrText>
        </w:r>
        <w:r>
          <w:rPr>
            <w:noProof/>
            <w:webHidden/>
          </w:rPr>
        </w:r>
        <w:r>
          <w:rPr>
            <w:noProof/>
            <w:webHidden/>
          </w:rPr>
          <w:fldChar w:fldCharType="separate"/>
        </w:r>
        <w:r w:rsidR="00872BDD">
          <w:rPr>
            <w:noProof/>
            <w:webHidden/>
          </w:rPr>
          <w:t>4</w:t>
        </w:r>
        <w:r>
          <w:rPr>
            <w:noProof/>
            <w:webHidden/>
          </w:rPr>
          <w:fldChar w:fldCharType="end"/>
        </w:r>
      </w:hyperlink>
    </w:p>
    <w:p w14:paraId="6D4D0DC4" w14:textId="398C9DCC" w:rsidR="00B84FB4" w:rsidRDefault="00B84FB4">
      <w:pPr>
        <w:pStyle w:val="TOC2"/>
        <w:rPr>
          <w:rFonts w:asciiTheme="minorHAnsi" w:eastAsiaTheme="minorEastAsia" w:hAnsiTheme="minorHAnsi" w:cstheme="minorBidi"/>
          <w:noProof/>
          <w:sz w:val="22"/>
          <w:szCs w:val="22"/>
          <w:lang w:val="en-US"/>
        </w:rPr>
      </w:pPr>
      <w:hyperlink w:anchor="_Toc54866548" w:history="1">
        <w:r w:rsidRPr="00C74EFE">
          <w:rPr>
            <w:rStyle w:val="Hyperlink"/>
            <w:noProof/>
          </w:rPr>
          <w:t>3.</w:t>
        </w:r>
        <w:r>
          <w:rPr>
            <w:rFonts w:asciiTheme="minorHAnsi" w:eastAsiaTheme="minorEastAsia" w:hAnsiTheme="minorHAnsi" w:cstheme="minorBidi"/>
            <w:noProof/>
            <w:sz w:val="22"/>
            <w:szCs w:val="22"/>
            <w:lang w:val="en-US"/>
          </w:rPr>
          <w:tab/>
        </w:r>
        <w:r w:rsidRPr="00C74EFE">
          <w:rPr>
            <w:rStyle w:val="Hyperlink"/>
            <w:noProof/>
          </w:rPr>
          <w:t>Darbo užduotis</w:t>
        </w:r>
        <w:r>
          <w:rPr>
            <w:noProof/>
            <w:webHidden/>
          </w:rPr>
          <w:tab/>
        </w:r>
        <w:r>
          <w:rPr>
            <w:noProof/>
            <w:webHidden/>
          </w:rPr>
          <w:fldChar w:fldCharType="begin"/>
        </w:r>
        <w:r>
          <w:rPr>
            <w:noProof/>
            <w:webHidden/>
          </w:rPr>
          <w:instrText xml:space="preserve"> PAGEREF _Toc54866548 \h </w:instrText>
        </w:r>
        <w:r>
          <w:rPr>
            <w:noProof/>
            <w:webHidden/>
          </w:rPr>
        </w:r>
        <w:r>
          <w:rPr>
            <w:noProof/>
            <w:webHidden/>
          </w:rPr>
          <w:fldChar w:fldCharType="separate"/>
        </w:r>
        <w:r w:rsidR="00872BDD">
          <w:rPr>
            <w:noProof/>
            <w:webHidden/>
          </w:rPr>
          <w:t>4</w:t>
        </w:r>
        <w:r>
          <w:rPr>
            <w:noProof/>
            <w:webHidden/>
          </w:rPr>
          <w:fldChar w:fldCharType="end"/>
        </w:r>
      </w:hyperlink>
    </w:p>
    <w:p w14:paraId="4016048D" w14:textId="0FBBCDD9" w:rsidR="00B84FB4" w:rsidRDefault="00B84FB4">
      <w:pPr>
        <w:pStyle w:val="TOC2"/>
        <w:rPr>
          <w:rFonts w:asciiTheme="minorHAnsi" w:eastAsiaTheme="minorEastAsia" w:hAnsiTheme="minorHAnsi" w:cstheme="minorBidi"/>
          <w:noProof/>
          <w:sz w:val="22"/>
          <w:szCs w:val="22"/>
          <w:lang w:val="en-US"/>
        </w:rPr>
      </w:pPr>
      <w:hyperlink w:anchor="_Toc54866549" w:history="1">
        <w:r w:rsidRPr="00C74EFE">
          <w:rPr>
            <w:rStyle w:val="Hyperlink"/>
            <w:noProof/>
          </w:rPr>
          <w:t>4.</w:t>
        </w:r>
        <w:r>
          <w:rPr>
            <w:rFonts w:asciiTheme="minorHAnsi" w:eastAsiaTheme="minorEastAsia" w:hAnsiTheme="minorHAnsi" w:cstheme="minorBidi"/>
            <w:noProof/>
            <w:sz w:val="22"/>
            <w:szCs w:val="22"/>
            <w:lang w:val="en-US"/>
          </w:rPr>
          <w:tab/>
        </w:r>
        <w:r w:rsidRPr="00C74EFE">
          <w:rPr>
            <w:rStyle w:val="Hyperlink"/>
            <w:noProof/>
          </w:rPr>
          <w:t>Komandos pasiskirstymas</w:t>
        </w:r>
        <w:r>
          <w:rPr>
            <w:noProof/>
            <w:webHidden/>
          </w:rPr>
          <w:tab/>
        </w:r>
        <w:r>
          <w:rPr>
            <w:noProof/>
            <w:webHidden/>
          </w:rPr>
          <w:fldChar w:fldCharType="begin"/>
        </w:r>
        <w:r>
          <w:rPr>
            <w:noProof/>
            <w:webHidden/>
          </w:rPr>
          <w:instrText xml:space="preserve"> PAGEREF _Toc54866549 \h </w:instrText>
        </w:r>
        <w:r>
          <w:rPr>
            <w:noProof/>
            <w:webHidden/>
          </w:rPr>
        </w:r>
        <w:r>
          <w:rPr>
            <w:noProof/>
            <w:webHidden/>
          </w:rPr>
          <w:fldChar w:fldCharType="separate"/>
        </w:r>
        <w:r w:rsidR="00872BDD">
          <w:rPr>
            <w:noProof/>
            <w:webHidden/>
          </w:rPr>
          <w:t>4</w:t>
        </w:r>
        <w:r>
          <w:rPr>
            <w:noProof/>
            <w:webHidden/>
          </w:rPr>
          <w:fldChar w:fldCharType="end"/>
        </w:r>
      </w:hyperlink>
    </w:p>
    <w:p w14:paraId="27B961E0" w14:textId="245838BC" w:rsidR="00B84FB4" w:rsidRDefault="00B84FB4">
      <w:pPr>
        <w:pStyle w:val="TOC2"/>
        <w:rPr>
          <w:rFonts w:asciiTheme="minorHAnsi" w:eastAsiaTheme="minorEastAsia" w:hAnsiTheme="minorHAnsi" w:cstheme="minorBidi"/>
          <w:noProof/>
          <w:sz w:val="22"/>
          <w:szCs w:val="22"/>
          <w:lang w:val="en-US"/>
        </w:rPr>
      </w:pPr>
      <w:hyperlink w:anchor="_Toc54866550" w:history="1">
        <w:r w:rsidRPr="00C74EFE">
          <w:rPr>
            <w:rStyle w:val="Hyperlink"/>
            <w:noProof/>
          </w:rPr>
          <w:t>5.</w:t>
        </w:r>
        <w:r>
          <w:rPr>
            <w:rFonts w:asciiTheme="minorHAnsi" w:eastAsiaTheme="minorEastAsia" w:hAnsiTheme="minorHAnsi" w:cstheme="minorBidi"/>
            <w:noProof/>
            <w:sz w:val="22"/>
            <w:szCs w:val="22"/>
            <w:lang w:val="en-US"/>
          </w:rPr>
          <w:tab/>
        </w:r>
        <w:r w:rsidRPr="00C74EFE">
          <w:rPr>
            <w:rStyle w:val="Hyperlink"/>
            <w:noProof/>
          </w:rPr>
          <w:t>Naudotojų analizė ir sistemos dizainas.</w:t>
        </w:r>
        <w:r>
          <w:rPr>
            <w:noProof/>
            <w:webHidden/>
          </w:rPr>
          <w:tab/>
        </w:r>
        <w:r>
          <w:rPr>
            <w:noProof/>
            <w:webHidden/>
          </w:rPr>
          <w:fldChar w:fldCharType="begin"/>
        </w:r>
        <w:r>
          <w:rPr>
            <w:noProof/>
            <w:webHidden/>
          </w:rPr>
          <w:instrText xml:space="preserve"> PAGEREF _Toc54866550 \h </w:instrText>
        </w:r>
        <w:r>
          <w:rPr>
            <w:noProof/>
            <w:webHidden/>
          </w:rPr>
        </w:r>
        <w:r>
          <w:rPr>
            <w:noProof/>
            <w:webHidden/>
          </w:rPr>
          <w:fldChar w:fldCharType="separate"/>
        </w:r>
        <w:r w:rsidR="00872BDD">
          <w:rPr>
            <w:noProof/>
            <w:webHidden/>
          </w:rPr>
          <w:t>5</w:t>
        </w:r>
        <w:r>
          <w:rPr>
            <w:noProof/>
            <w:webHidden/>
          </w:rPr>
          <w:fldChar w:fldCharType="end"/>
        </w:r>
      </w:hyperlink>
    </w:p>
    <w:p w14:paraId="0DECA140" w14:textId="013744E0" w:rsidR="00B84FB4" w:rsidRDefault="00B84FB4">
      <w:pPr>
        <w:pStyle w:val="TOC2"/>
        <w:rPr>
          <w:rFonts w:asciiTheme="minorHAnsi" w:eastAsiaTheme="minorEastAsia" w:hAnsiTheme="minorHAnsi" w:cstheme="minorBidi"/>
          <w:noProof/>
          <w:sz w:val="22"/>
          <w:szCs w:val="22"/>
          <w:lang w:val="en-US"/>
        </w:rPr>
      </w:pPr>
      <w:hyperlink w:anchor="_Toc54866551" w:history="1">
        <w:r w:rsidRPr="00C74EFE">
          <w:rPr>
            <w:rStyle w:val="Hyperlink"/>
            <w:noProof/>
          </w:rPr>
          <w:t>5.1.</w:t>
        </w:r>
        <w:r>
          <w:rPr>
            <w:rFonts w:asciiTheme="minorHAnsi" w:eastAsiaTheme="minorEastAsia" w:hAnsiTheme="minorHAnsi" w:cstheme="minorBidi"/>
            <w:noProof/>
            <w:sz w:val="22"/>
            <w:szCs w:val="22"/>
            <w:lang w:val="en-US"/>
          </w:rPr>
          <w:tab/>
        </w:r>
        <w:r w:rsidRPr="00C74EFE">
          <w:rPr>
            <w:rStyle w:val="Hyperlink"/>
            <w:noProof/>
          </w:rPr>
          <w:t>Būsimos sistemos naudotojų grupės ir jų poreikiai</w:t>
        </w:r>
        <w:r>
          <w:rPr>
            <w:noProof/>
            <w:webHidden/>
          </w:rPr>
          <w:tab/>
        </w:r>
        <w:r>
          <w:rPr>
            <w:noProof/>
            <w:webHidden/>
          </w:rPr>
          <w:fldChar w:fldCharType="begin"/>
        </w:r>
        <w:r>
          <w:rPr>
            <w:noProof/>
            <w:webHidden/>
          </w:rPr>
          <w:instrText xml:space="preserve"> PAGEREF _Toc54866551 \h </w:instrText>
        </w:r>
        <w:r>
          <w:rPr>
            <w:noProof/>
            <w:webHidden/>
          </w:rPr>
        </w:r>
        <w:r>
          <w:rPr>
            <w:noProof/>
            <w:webHidden/>
          </w:rPr>
          <w:fldChar w:fldCharType="separate"/>
        </w:r>
        <w:r w:rsidR="00872BDD">
          <w:rPr>
            <w:noProof/>
            <w:webHidden/>
          </w:rPr>
          <w:t>5</w:t>
        </w:r>
        <w:r>
          <w:rPr>
            <w:noProof/>
            <w:webHidden/>
          </w:rPr>
          <w:fldChar w:fldCharType="end"/>
        </w:r>
      </w:hyperlink>
    </w:p>
    <w:p w14:paraId="49F2C3AE" w14:textId="56C95393" w:rsidR="00B84FB4" w:rsidRDefault="00B84FB4">
      <w:pPr>
        <w:pStyle w:val="TOC2"/>
        <w:rPr>
          <w:rFonts w:asciiTheme="minorHAnsi" w:eastAsiaTheme="minorEastAsia" w:hAnsiTheme="minorHAnsi" w:cstheme="minorBidi"/>
          <w:noProof/>
          <w:sz w:val="22"/>
          <w:szCs w:val="22"/>
          <w:lang w:val="en-US"/>
        </w:rPr>
      </w:pPr>
      <w:hyperlink w:anchor="_Toc54866552" w:history="1">
        <w:r w:rsidRPr="00C74EFE">
          <w:rPr>
            <w:rStyle w:val="Hyperlink"/>
            <w:noProof/>
          </w:rPr>
          <w:t>5.2.</w:t>
        </w:r>
        <w:r>
          <w:rPr>
            <w:rFonts w:asciiTheme="minorHAnsi" w:eastAsiaTheme="minorEastAsia" w:hAnsiTheme="minorHAnsi" w:cstheme="minorBidi"/>
            <w:noProof/>
            <w:sz w:val="22"/>
            <w:szCs w:val="22"/>
            <w:lang w:val="en-US"/>
          </w:rPr>
          <w:tab/>
        </w:r>
        <w:r w:rsidRPr="00C74EFE">
          <w:rPr>
            <w:rStyle w:val="Hyperlink"/>
            <w:noProof/>
          </w:rPr>
          <w:t>Kiekvienos naudotojų grupės aktualios charakteristikos</w:t>
        </w:r>
        <w:r>
          <w:rPr>
            <w:noProof/>
            <w:webHidden/>
          </w:rPr>
          <w:tab/>
        </w:r>
        <w:r>
          <w:rPr>
            <w:noProof/>
            <w:webHidden/>
          </w:rPr>
          <w:fldChar w:fldCharType="begin"/>
        </w:r>
        <w:r>
          <w:rPr>
            <w:noProof/>
            <w:webHidden/>
          </w:rPr>
          <w:instrText xml:space="preserve"> PAGEREF _Toc54866552 \h </w:instrText>
        </w:r>
        <w:r>
          <w:rPr>
            <w:noProof/>
            <w:webHidden/>
          </w:rPr>
        </w:r>
        <w:r>
          <w:rPr>
            <w:noProof/>
            <w:webHidden/>
          </w:rPr>
          <w:fldChar w:fldCharType="separate"/>
        </w:r>
        <w:r w:rsidR="00872BDD">
          <w:rPr>
            <w:noProof/>
            <w:webHidden/>
          </w:rPr>
          <w:t>5</w:t>
        </w:r>
        <w:r>
          <w:rPr>
            <w:noProof/>
            <w:webHidden/>
          </w:rPr>
          <w:fldChar w:fldCharType="end"/>
        </w:r>
      </w:hyperlink>
    </w:p>
    <w:p w14:paraId="0149C33B" w14:textId="58BA5619" w:rsidR="00B84FB4" w:rsidRDefault="00B84FB4">
      <w:pPr>
        <w:pStyle w:val="TOC2"/>
        <w:rPr>
          <w:rFonts w:asciiTheme="minorHAnsi" w:eastAsiaTheme="minorEastAsia" w:hAnsiTheme="minorHAnsi" w:cstheme="minorBidi"/>
          <w:noProof/>
          <w:sz w:val="22"/>
          <w:szCs w:val="22"/>
          <w:lang w:val="en-US"/>
        </w:rPr>
      </w:pPr>
      <w:hyperlink w:anchor="_Toc54866553" w:history="1">
        <w:r w:rsidRPr="00C74EFE">
          <w:rPr>
            <w:rStyle w:val="Hyperlink"/>
            <w:noProof/>
          </w:rPr>
          <w:t>5.3.</w:t>
        </w:r>
        <w:r>
          <w:rPr>
            <w:rFonts w:asciiTheme="minorHAnsi" w:eastAsiaTheme="minorEastAsia" w:hAnsiTheme="minorHAnsi" w:cstheme="minorBidi"/>
            <w:noProof/>
            <w:sz w:val="22"/>
            <w:szCs w:val="22"/>
            <w:lang w:val="en-US"/>
          </w:rPr>
          <w:tab/>
        </w:r>
        <w:r w:rsidRPr="00C74EFE">
          <w:rPr>
            <w:rStyle w:val="Hyperlink"/>
            <w:noProof/>
          </w:rPr>
          <w:t>Sąsajos veiklų ir jų konteksto aprašymai</w:t>
        </w:r>
        <w:r>
          <w:rPr>
            <w:noProof/>
            <w:webHidden/>
          </w:rPr>
          <w:tab/>
        </w:r>
        <w:r>
          <w:rPr>
            <w:noProof/>
            <w:webHidden/>
          </w:rPr>
          <w:fldChar w:fldCharType="begin"/>
        </w:r>
        <w:r>
          <w:rPr>
            <w:noProof/>
            <w:webHidden/>
          </w:rPr>
          <w:instrText xml:space="preserve"> PAGEREF _Toc54866553 \h </w:instrText>
        </w:r>
        <w:r>
          <w:rPr>
            <w:noProof/>
            <w:webHidden/>
          </w:rPr>
        </w:r>
        <w:r>
          <w:rPr>
            <w:noProof/>
            <w:webHidden/>
          </w:rPr>
          <w:fldChar w:fldCharType="separate"/>
        </w:r>
        <w:r w:rsidR="00872BDD">
          <w:rPr>
            <w:noProof/>
            <w:webHidden/>
          </w:rPr>
          <w:t>5</w:t>
        </w:r>
        <w:r>
          <w:rPr>
            <w:noProof/>
            <w:webHidden/>
          </w:rPr>
          <w:fldChar w:fldCharType="end"/>
        </w:r>
      </w:hyperlink>
    </w:p>
    <w:p w14:paraId="05D359D2" w14:textId="4E2DFAE9" w:rsidR="00B84FB4" w:rsidRDefault="00B84FB4">
      <w:pPr>
        <w:pStyle w:val="TOC2"/>
        <w:rPr>
          <w:rFonts w:asciiTheme="minorHAnsi" w:eastAsiaTheme="minorEastAsia" w:hAnsiTheme="minorHAnsi" w:cstheme="minorBidi"/>
          <w:noProof/>
          <w:sz w:val="22"/>
          <w:szCs w:val="22"/>
          <w:lang w:val="en-US"/>
        </w:rPr>
      </w:pPr>
      <w:hyperlink w:anchor="_Toc54866554" w:history="1">
        <w:r w:rsidRPr="00C74EFE">
          <w:rPr>
            <w:rStyle w:val="Hyperlink"/>
            <w:noProof/>
          </w:rPr>
          <w:t>5.4.</w:t>
        </w:r>
        <w:r>
          <w:rPr>
            <w:rFonts w:asciiTheme="minorHAnsi" w:eastAsiaTheme="minorEastAsia" w:hAnsiTheme="minorHAnsi" w:cstheme="minorBidi"/>
            <w:noProof/>
            <w:sz w:val="22"/>
            <w:szCs w:val="22"/>
            <w:lang w:val="en-US"/>
          </w:rPr>
          <w:tab/>
        </w:r>
        <w:r w:rsidRPr="00C74EFE">
          <w:rPr>
            <w:rStyle w:val="Hyperlink"/>
            <w:noProof/>
          </w:rPr>
          <w:t>Naudotojų tikslai</w:t>
        </w:r>
        <w:r>
          <w:rPr>
            <w:noProof/>
            <w:webHidden/>
          </w:rPr>
          <w:tab/>
        </w:r>
        <w:r>
          <w:rPr>
            <w:noProof/>
            <w:webHidden/>
          </w:rPr>
          <w:fldChar w:fldCharType="begin"/>
        </w:r>
        <w:r>
          <w:rPr>
            <w:noProof/>
            <w:webHidden/>
          </w:rPr>
          <w:instrText xml:space="preserve"> PAGEREF _Toc54866554 \h </w:instrText>
        </w:r>
        <w:r>
          <w:rPr>
            <w:noProof/>
            <w:webHidden/>
          </w:rPr>
        </w:r>
        <w:r>
          <w:rPr>
            <w:noProof/>
            <w:webHidden/>
          </w:rPr>
          <w:fldChar w:fldCharType="separate"/>
        </w:r>
        <w:r w:rsidR="00872BDD">
          <w:rPr>
            <w:noProof/>
            <w:webHidden/>
          </w:rPr>
          <w:t>5</w:t>
        </w:r>
        <w:r>
          <w:rPr>
            <w:noProof/>
            <w:webHidden/>
          </w:rPr>
          <w:fldChar w:fldCharType="end"/>
        </w:r>
      </w:hyperlink>
    </w:p>
    <w:p w14:paraId="1829874A" w14:textId="6FDA7B13" w:rsidR="00B84FB4" w:rsidRDefault="00B84FB4">
      <w:pPr>
        <w:pStyle w:val="TOC2"/>
        <w:rPr>
          <w:rFonts w:asciiTheme="minorHAnsi" w:eastAsiaTheme="minorEastAsia" w:hAnsiTheme="minorHAnsi" w:cstheme="minorBidi"/>
          <w:noProof/>
          <w:sz w:val="22"/>
          <w:szCs w:val="22"/>
          <w:lang w:val="en-US"/>
        </w:rPr>
      </w:pPr>
      <w:hyperlink w:anchor="_Toc54866555" w:history="1">
        <w:r w:rsidRPr="00C74EFE">
          <w:rPr>
            <w:rStyle w:val="Hyperlink"/>
            <w:noProof/>
          </w:rPr>
          <w:t>5.5.</w:t>
        </w:r>
        <w:r>
          <w:rPr>
            <w:rFonts w:asciiTheme="minorHAnsi" w:eastAsiaTheme="minorEastAsia" w:hAnsiTheme="minorHAnsi" w:cstheme="minorBidi"/>
            <w:noProof/>
            <w:sz w:val="22"/>
            <w:szCs w:val="22"/>
            <w:lang w:val="en-US"/>
          </w:rPr>
          <w:tab/>
        </w:r>
        <w:r w:rsidRPr="00C74EFE">
          <w:rPr>
            <w:rStyle w:val="Hyperlink"/>
            <w:noProof/>
          </w:rPr>
          <w:t>Užduočių analizė</w:t>
        </w:r>
        <w:r>
          <w:rPr>
            <w:noProof/>
            <w:webHidden/>
          </w:rPr>
          <w:tab/>
        </w:r>
        <w:r>
          <w:rPr>
            <w:noProof/>
            <w:webHidden/>
          </w:rPr>
          <w:fldChar w:fldCharType="begin"/>
        </w:r>
        <w:r>
          <w:rPr>
            <w:noProof/>
            <w:webHidden/>
          </w:rPr>
          <w:instrText xml:space="preserve"> PAGEREF _Toc54866555 \h </w:instrText>
        </w:r>
        <w:r>
          <w:rPr>
            <w:noProof/>
            <w:webHidden/>
          </w:rPr>
        </w:r>
        <w:r>
          <w:rPr>
            <w:noProof/>
            <w:webHidden/>
          </w:rPr>
          <w:fldChar w:fldCharType="separate"/>
        </w:r>
        <w:r w:rsidR="00872BDD">
          <w:rPr>
            <w:noProof/>
            <w:webHidden/>
          </w:rPr>
          <w:t>5</w:t>
        </w:r>
        <w:r>
          <w:rPr>
            <w:noProof/>
            <w:webHidden/>
          </w:rPr>
          <w:fldChar w:fldCharType="end"/>
        </w:r>
      </w:hyperlink>
    </w:p>
    <w:p w14:paraId="0C37D120" w14:textId="2AECED64" w:rsidR="00B84FB4" w:rsidRDefault="00B84FB4">
      <w:pPr>
        <w:pStyle w:val="TOC2"/>
        <w:rPr>
          <w:rFonts w:asciiTheme="minorHAnsi" w:eastAsiaTheme="minorEastAsia" w:hAnsiTheme="minorHAnsi" w:cstheme="minorBidi"/>
          <w:noProof/>
          <w:sz w:val="22"/>
          <w:szCs w:val="22"/>
          <w:lang w:val="en-US"/>
        </w:rPr>
      </w:pPr>
      <w:hyperlink w:anchor="_Toc54866556" w:history="1">
        <w:r w:rsidRPr="00C74EFE">
          <w:rPr>
            <w:rStyle w:val="Hyperlink"/>
            <w:noProof/>
          </w:rPr>
          <w:t>5.6.</w:t>
        </w:r>
        <w:r>
          <w:rPr>
            <w:rFonts w:asciiTheme="minorHAnsi" w:eastAsiaTheme="minorEastAsia" w:hAnsiTheme="minorHAnsi" w:cstheme="minorBidi"/>
            <w:noProof/>
            <w:sz w:val="22"/>
            <w:szCs w:val="22"/>
            <w:lang w:val="en-US"/>
          </w:rPr>
          <w:tab/>
        </w:r>
        <w:r w:rsidRPr="00C74EFE">
          <w:rPr>
            <w:rStyle w:val="Hyperlink"/>
            <w:noProof/>
          </w:rPr>
          <w:t>Tipiniai naudojimosi scenarijai</w:t>
        </w:r>
        <w:r>
          <w:rPr>
            <w:noProof/>
            <w:webHidden/>
          </w:rPr>
          <w:tab/>
        </w:r>
        <w:r>
          <w:rPr>
            <w:noProof/>
            <w:webHidden/>
          </w:rPr>
          <w:fldChar w:fldCharType="begin"/>
        </w:r>
        <w:r>
          <w:rPr>
            <w:noProof/>
            <w:webHidden/>
          </w:rPr>
          <w:instrText xml:space="preserve"> PAGEREF _Toc54866556 \h </w:instrText>
        </w:r>
        <w:r>
          <w:rPr>
            <w:noProof/>
            <w:webHidden/>
          </w:rPr>
        </w:r>
        <w:r>
          <w:rPr>
            <w:noProof/>
            <w:webHidden/>
          </w:rPr>
          <w:fldChar w:fldCharType="separate"/>
        </w:r>
        <w:r w:rsidR="00872BDD">
          <w:rPr>
            <w:noProof/>
            <w:webHidden/>
          </w:rPr>
          <w:t>8</w:t>
        </w:r>
        <w:r>
          <w:rPr>
            <w:noProof/>
            <w:webHidden/>
          </w:rPr>
          <w:fldChar w:fldCharType="end"/>
        </w:r>
      </w:hyperlink>
    </w:p>
    <w:p w14:paraId="545E656A" w14:textId="03ABE792" w:rsidR="00B84FB4" w:rsidRDefault="00B84FB4">
      <w:pPr>
        <w:pStyle w:val="TOC2"/>
        <w:rPr>
          <w:rFonts w:asciiTheme="minorHAnsi" w:eastAsiaTheme="minorEastAsia" w:hAnsiTheme="minorHAnsi" w:cstheme="minorBidi"/>
          <w:noProof/>
          <w:sz w:val="22"/>
          <w:szCs w:val="22"/>
          <w:lang w:val="en-US"/>
        </w:rPr>
      </w:pPr>
      <w:hyperlink w:anchor="_Toc54866557" w:history="1">
        <w:r w:rsidRPr="00C74EFE">
          <w:rPr>
            <w:rStyle w:val="Hyperlink"/>
            <w:noProof/>
          </w:rPr>
          <w:t>5.7.</w:t>
        </w:r>
        <w:r>
          <w:rPr>
            <w:rFonts w:asciiTheme="minorHAnsi" w:eastAsiaTheme="minorEastAsia" w:hAnsiTheme="minorHAnsi" w:cstheme="minorBidi"/>
            <w:noProof/>
            <w:sz w:val="22"/>
            <w:szCs w:val="22"/>
            <w:lang w:val="en-US"/>
          </w:rPr>
          <w:tab/>
        </w:r>
        <w:r w:rsidRPr="00C74EFE">
          <w:rPr>
            <w:rStyle w:val="Hyperlink"/>
            <w:noProof/>
          </w:rPr>
          <w:t>Sąsajų dizaino idėjos</w:t>
        </w:r>
        <w:r>
          <w:rPr>
            <w:noProof/>
            <w:webHidden/>
          </w:rPr>
          <w:tab/>
        </w:r>
        <w:r>
          <w:rPr>
            <w:noProof/>
            <w:webHidden/>
          </w:rPr>
          <w:fldChar w:fldCharType="begin"/>
        </w:r>
        <w:r>
          <w:rPr>
            <w:noProof/>
            <w:webHidden/>
          </w:rPr>
          <w:instrText xml:space="preserve"> PAGEREF _Toc54866557 \h </w:instrText>
        </w:r>
        <w:r>
          <w:rPr>
            <w:noProof/>
            <w:webHidden/>
          </w:rPr>
        </w:r>
        <w:r>
          <w:rPr>
            <w:noProof/>
            <w:webHidden/>
          </w:rPr>
          <w:fldChar w:fldCharType="separate"/>
        </w:r>
        <w:r w:rsidR="00872BDD">
          <w:rPr>
            <w:noProof/>
            <w:webHidden/>
          </w:rPr>
          <w:t>9</w:t>
        </w:r>
        <w:r>
          <w:rPr>
            <w:noProof/>
            <w:webHidden/>
          </w:rPr>
          <w:fldChar w:fldCharType="end"/>
        </w:r>
      </w:hyperlink>
    </w:p>
    <w:p w14:paraId="446566A9" w14:textId="3CB02230" w:rsidR="00B84FB4" w:rsidRDefault="00B84FB4">
      <w:pPr>
        <w:pStyle w:val="TOC2"/>
        <w:rPr>
          <w:rFonts w:asciiTheme="minorHAnsi" w:eastAsiaTheme="minorEastAsia" w:hAnsiTheme="minorHAnsi" w:cstheme="minorBidi"/>
          <w:noProof/>
          <w:sz w:val="22"/>
          <w:szCs w:val="22"/>
          <w:lang w:val="en-US"/>
        </w:rPr>
      </w:pPr>
      <w:hyperlink w:anchor="_Toc54866558" w:history="1">
        <w:r w:rsidRPr="00C74EFE">
          <w:rPr>
            <w:rStyle w:val="Hyperlink"/>
            <w:noProof/>
          </w:rPr>
          <w:t>5.8.</w:t>
        </w:r>
        <w:r>
          <w:rPr>
            <w:rFonts w:asciiTheme="minorHAnsi" w:eastAsiaTheme="minorEastAsia" w:hAnsiTheme="minorHAnsi" w:cstheme="minorBidi"/>
            <w:noProof/>
            <w:sz w:val="22"/>
            <w:szCs w:val="22"/>
            <w:lang w:val="en-US"/>
          </w:rPr>
          <w:tab/>
        </w:r>
        <w:r w:rsidRPr="00C74EFE">
          <w:rPr>
            <w:rStyle w:val="Hyperlink"/>
            <w:noProof/>
          </w:rPr>
          <w:t>Sistemos sąsajų maketai</w:t>
        </w:r>
        <w:r>
          <w:rPr>
            <w:noProof/>
            <w:webHidden/>
          </w:rPr>
          <w:tab/>
        </w:r>
        <w:r>
          <w:rPr>
            <w:noProof/>
            <w:webHidden/>
          </w:rPr>
          <w:fldChar w:fldCharType="begin"/>
        </w:r>
        <w:r>
          <w:rPr>
            <w:noProof/>
            <w:webHidden/>
          </w:rPr>
          <w:instrText xml:space="preserve"> PAGEREF _Toc54866558 \h </w:instrText>
        </w:r>
        <w:r>
          <w:rPr>
            <w:noProof/>
            <w:webHidden/>
          </w:rPr>
        </w:r>
        <w:r>
          <w:rPr>
            <w:noProof/>
            <w:webHidden/>
          </w:rPr>
          <w:fldChar w:fldCharType="separate"/>
        </w:r>
        <w:r w:rsidR="00872BDD">
          <w:rPr>
            <w:noProof/>
            <w:webHidden/>
          </w:rPr>
          <w:t>11</w:t>
        </w:r>
        <w:r>
          <w:rPr>
            <w:noProof/>
            <w:webHidden/>
          </w:rPr>
          <w:fldChar w:fldCharType="end"/>
        </w:r>
      </w:hyperlink>
    </w:p>
    <w:p w14:paraId="01203492" w14:textId="76274054" w:rsidR="00B84FB4" w:rsidRDefault="00B84FB4">
      <w:pPr>
        <w:pStyle w:val="TOC2"/>
        <w:rPr>
          <w:rFonts w:asciiTheme="minorHAnsi" w:eastAsiaTheme="minorEastAsia" w:hAnsiTheme="minorHAnsi" w:cstheme="minorBidi"/>
          <w:noProof/>
          <w:sz w:val="22"/>
          <w:szCs w:val="22"/>
          <w:lang w:val="en-US"/>
        </w:rPr>
      </w:pPr>
      <w:hyperlink w:anchor="_Toc54866559" w:history="1">
        <w:r w:rsidRPr="00C74EFE">
          <w:rPr>
            <w:rStyle w:val="Hyperlink"/>
            <w:noProof/>
          </w:rPr>
          <w:t>6.</w:t>
        </w:r>
        <w:r>
          <w:rPr>
            <w:rFonts w:asciiTheme="minorHAnsi" w:eastAsiaTheme="minorEastAsia" w:hAnsiTheme="minorHAnsi" w:cstheme="minorBidi"/>
            <w:noProof/>
            <w:sz w:val="22"/>
            <w:szCs w:val="22"/>
            <w:lang w:val="en-US"/>
          </w:rPr>
          <w:tab/>
        </w:r>
        <w:r w:rsidRPr="00C74EFE">
          <w:rPr>
            <w:rStyle w:val="Hyperlink"/>
            <w:noProof/>
          </w:rPr>
          <w:t>Išvados</w:t>
        </w:r>
        <w:r>
          <w:rPr>
            <w:noProof/>
            <w:webHidden/>
          </w:rPr>
          <w:tab/>
        </w:r>
        <w:r>
          <w:rPr>
            <w:noProof/>
            <w:webHidden/>
          </w:rPr>
          <w:fldChar w:fldCharType="begin"/>
        </w:r>
        <w:r>
          <w:rPr>
            <w:noProof/>
            <w:webHidden/>
          </w:rPr>
          <w:instrText xml:space="preserve"> PAGEREF _Toc54866559 \h </w:instrText>
        </w:r>
        <w:r>
          <w:rPr>
            <w:noProof/>
            <w:webHidden/>
          </w:rPr>
        </w:r>
        <w:r>
          <w:rPr>
            <w:noProof/>
            <w:webHidden/>
          </w:rPr>
          <w:fldChar w:fldCharType="separate"/>
        </w:r>
        <w:r w:rsidR="00872BDD">
          <w:rPr>
            <w:noProof/>
            <w:webHidden/>
          </w:rPr>
          <w:t>16</w:t>
        </w:r>
        <w:r>
          <w:rPr>
            <w:noProof/>
            <w:webHidden/>
          </w:rPr>
          <w:fldChar w:fldCharType="end"/>
        </w:r>
      </w:hyperlink>
    </w:p>
    <w:p w14:paraId="4B8D69FA" w14:textId="3BC10582" w:rsidR="00B84FB4" w:rsidRDefault="00B84FB4">
      <w:pPr>
        <w:pStyle w:val="TOC2"/>
        <w:rPr>
          <w:rFonts w:asciiTheme="minorHAnsi" w:eastAsiaTheme="minorEastAsia" w:hAnsiTheme="minorHAnsi" w:cstheme="minorBidi"/>
          <w:noProof/>
          <w:sz w:val="22"/>
          <w:szCs w:val="22"/>
          <w:lang w:val="en-US"/>
        </w:rPr>
      </w:pPr>
      <w:hyperlink w:anchor="_Toc54866560" w:history="1">
        <w:r w:rsidRPr="00C74EFE">
          <w:rPr>
            <w:rStyle w:val="Hyperlink"/>
            <w:noProof/>
          </w:rPr>
          <w:t>7.</w:t>
        </w:r>
        <w:r>
          <w:rPr>
            <w:rFonts w:asciiTheme="minorHAnsi" w:eastAsiaTheme="minorEastAsia" w:hAnsiTheme="minorHAnsi" w:cstheme="minorBidi"/>
            <w:noProof/>
            <w:sz w:val="22"/>
            <w:szCs w:val="22"/>
            <w:lang w:val="en-US"/>
          </w:rPr>
          <w:tab/>
        </w:r>
        <w:r w:rsidRPr="00C74EFE">
          <w:rPr>
            <w:rStyle w:val="Hyperlink"/>
            <w:noProof/>
          </w:rPr>
          <w:t>Šaltiniai</w:t>
        </w:r>
        <w:r>
          <w:rPr>
            <w:noProof/>
            <w:webHidden/>
          </w:rPr>
          <w:tab/>
        </w:r>
        <w:r>
          <w:rPr>
            <w:noProof/>
            <w:webHidden/>
          </w:rPr>
          <w:fldChar w:fldCharType="begin"/>
        </w:r>
        <w:r>
          <w:rPr>
            <w:noProof/>
            <w:webHidden/>
          </w:rPr>
          <w:instrText xml:space="preserve"> PAGEREF _Toc54866560 \h </w:instrText>
        </w:r>
        <w:r>
          <w:rPr>
            <w:noProof/>
            <w:webHidden/>
          </w:rPr>
        </w:r>
        <w:r>
          <w:rPr>
            <w:noProof/>
            <w:webHidden/>
          </w:rPr>
          <w:fldChar w:fldCharType="separate"/>
        </w:r>
        <w:r w:rsidR="00872BDD">
          <w:rPr>
            <w:noProof/>
            <w:webHidden/>
          </w:rPr>
          <w:t>17</w:t>
        </w:r>
        <w:r>
          <w:rPr>
            <w:noProof/>
            <w:webHidden/>
          </w:rPr>
          <w:fldChar w:fldCharType="end"/>
        </w:r>
      </w:hyperlink>
    </w:p>
    <w:p w14:paraId="2E4266CF" w14:textId="0B278AB8" w:rsidR="00E55404" w:rsidRDefault="00A2004E" w:rsidP="00E55404">
      <w:pPr>
        <w:spacing w:line="276" w:lineRule="auto"/>
        <w:ind w:right="-285" w:firstLine="0"/>
        <w:rPr>
          <w:b/>
          <w:bCs/>
          <w:sz w:val="28"/>
          <w:szCs w:val="28"/>
        </w:rPr>
      </w:pPr>
      <w:r w:rsidRPr="0009381F">
        <w:rPr>
          <w:b/>
          <w:bCs/>
          <w:sz w:val="28"/>
          <w:szCs w:val="28"/>
        </w:rPr>
        <w:fldChar w:fldCharType="end"/>
      </w:r>
    </w:p>
    <w:p w14:paraId="1147D5BF" w14:textId="77777777" w:rsidR="00E55404" w:rsidRDefault="00E55404">
      <w:pPr>
        <w:ind w:firstLine="0"/>
        <w:jc w:val="left"/>
        <w:rPr>
          <w:b/>
          <w:bCs/>
          <w:sz w:val="28"/>
          <w:szCs w:val="28"/>
        </w:rPr>
      </w:pPr>
      <w:r>
        <w:rPr>
          <w:b/>
          <w:bCs/>
          <w:sz w:val="28"/>
          <w:szCs w:val="28"/>
        </w:rPr>
        <w:br w:type="page"/>
      </w:r>
    </w:p>
    <w:p w14:paraId="04360EA7" w14:textId="54C21A2D" w:rsidR="00965287" w:rsidRPr="0009381F" w:rsidRDefault="008220EB" w:rsidP="00410897">
      <w:pPr>
        <w:pStyle w:val="Heading1"/>
        <w:spacing w:before="0" w:after="0" w:line="276" w:lineRule="auto"/>
        <w:jc w:val="center"/>
        <w:rPr>
          <w:rFonts w:ascii="Times New Roman" w:hAnsi="Times New Roman"/>
          <w:szCs w:val="28"/>
        </w:rPr>
      </w:pPr>
      <w:bookmarkStart w:id="0" w:name="_Toc54866544"/>
      <w:r w:rsidRPr="0009381F">
        <w:rPr>
          <w:rFonts w:ascii="Times New Roman" w:hAnsi="Times New Roman"/>
          <w:szCs w:val="28"/>
        </w:rPr>
        <w:lastRenderedPageBreak/>
        <w:t>Paveikslėlių t</w:t>
      </w:r>
      <w:r w:rsidR="00A42F56" w:rsidRPr="0009381F">
        <w:rPr>
          <w:rFonts w:ascii="Times New Roman" w:hAnsi="Times New Roman"/>
          <w:szCs w:val="28"/>
        </w:rPr>
        <w:t>u</w:t>
      </w:r>
      <w:r w:rsidRPr="0009381F">
        <w:rPr>
          <w:rFonts w:ascii="Times New Roman" w:hAnsi="Times New Roman"/>
          <w:szCs w:val="28"/>
        </w:rPr>
        <w:t>rinys</w:t>
      </w:r>
      <w:bookmarkEnd w:id="0"/>
    </w:p>
    <w:p w14:paraId="708D10B3" w14:textId="69AA0056" w:rsidR="00525A53" w:rsidRDefault="00860917" w:rsidP="00525A53">
      <w:pPr>
        <w:pStyle w:val="TableofFigures"/>
        <w:tabs>
          <w:tab w:val="right" w:leader="dot" w:pos="9911"/>
        </w:tabs>
        <w:ind w:firstLine="0"/>
        <w:rPr>
          <w:rFonts w:asciiTheme="minorHAnsi" w:eastAsiaTheme="minorEastAsia" w:hAnsiTheme="minorHAnsi" w:cstheme="minorBidi"/>
          <w:noProof/>
          <w:sz w:val="22"/>
          <w:szCs w:val="22"/>
          <w:lang w:val="en-US"/>
        </w:rPr>
      </w:pPr>
      <w:r w:rsidRPr="0009381F">
        <w:fldChar w:fldCharType="begin"/>
      </w:r>
      <w:r w:rsidRPr="0009381F">
        <w:instrText xml:space="preserve"> TOC \h \z \c "Pav." </w:instrText>
      </w:r>
      <w:r w:rsidRPr="0009381F">
        <w:fldChar w:fldCharType="separate"/>
      </w:r>
      <w:hyperlink w:anchor="_Toc54866604" w:history="1">
        <w:r w:rsidR="00525A53" w:rsidRPr="00B3237A">
          <w:rPr>
            <w:rStyle w:val="Hyperlink"/>
            <w:noProof/>
          </w:rPr>
          <w:t>pav. 1 User flow diagrama</w:t>
        </w:r>
        <w:r w:rsidR="00525A53">
          <w:rPr>
            <w:noProof/>
            <w:webHidden/>
          </w:rPr>
          <w:tab/>
        </w:r>
        <w:r w:rsidR="00525A53">
          <w:rPr>
            <w:noProof/>
            <w:webHidden/>
          </w:rPr>
          <w:fldChar w:fldCharType="begin"/>
        </w:r>
        <w:r w:rsidR="00525A53">
          <w:rPr>
            <w:noProof/>
            <w:webHidden/>
          </w:rPr>
          <w:instrText xml:space="preserve"> PAGEREF _Toc54866604 \h </w:instrText>
        </w:r>
        <w:r w:rsidR="00525A53">
          <w:rPr>
            <w:noProof/>
            <w:webHidden/>
          </w:rPr>
        </w:r>
        <w:r w:rsidR="00525A53">
          <w:rPr>
            <w:noProof/>
            <w:webHidden/>
          </w:rPr>
          <w:fldChar w:fldCharType="separate"/>
        </w:r>
        <w:r w:rsidR="00872BDD">
          <w:rPr>
            <w:noProof/>
            <w:webHidden/>
          </w:rPr>
          <w:t>5</w:t>
        </w:r>
        <w:r w:rsidR="00525A53">
          <w:rPr>
            <w:noProof/>
            <w:webHidden/>
          </w:rPr>
          <w:fldChar w:fldCharType="end"/>
        </w:r>
      </w:hyperlink>
    </w:p>
    <w:p w14:paraId="6EC69C1C" w14:textId="406A03D9"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05" w:history="1">
        <w:r w:rsidRPr="00B3237A">
          <w:rPr>
            <w:rStyle w:val="Hyperlink"/>
            <w:noProof/>
          </w:rPr>
          <w:t>pav. 2 Aplikacijos pradžios langų Mock-up diagrama</w:t>
        </w:r>
        <w:r>
          <w:rPr>
            <w:noProof/>
            <w:webHidden/>
          </w:rPr>
          <w:tab/>
        </w:r>
        <w:r>
          <w:rPr>
            <w:noProof/>
            <w:webHidden/>
          </w:rPr>
          <w:fldChar w:fldCharType="begin"/>
        </w:r>
        <w:r>
          <w:rPr>
            <w:noProof/>
            <w:webHidden/>
          </w:rPr>
          <w:instrText xml:space="preserve"> PAGEREF _Toc54866605 \h </w:instrText>
        </w:r>
        <w:r>
          <w:rPr>
            <w:noProof/>
            <w:webHidden/>
          </w:rPr>
        </w:r>
        <w:r>
          <w:rPr>
            <w:noProof/>
            <w:webHidden/>
          </w:rPr>
          <w:fldChar w:fldCharType="separate"/>
        </w:r>
        <w:r w:rsidR="00872BDD">
          <w:rPr>
            <w:noProof/>
            <w:webHidden/>
          </w:rPr>
          <w:t>6</w:t>
        </w:r>
        <w:r>
          <w:rPr>
            <w:noProof/>
            <w:webHidden/>
          </w:rPr>
          <w:fldChar w:fldCharType="end"/>
        </w:r>
      </w:hyperlink>
    </w:p>
    <w:p w14:paraId="545FCC64" w14:textId="4D14419E"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06" w:history="1">
        <w:r w:rsidRPr="00B3237A">
          <w:rPr>
            <w:rStyle w:val="Hyperlink"/>
            <w:noProof/>
          </w:rPr>
          <w:t>pav. 3 Namų langų Mock-up diagrama</w:t>
        </w:r>
        <w:r>
          <w:rPr>
            <w:noProof/>
            <w:webHidden/>
          </w:rPr>
          <w:tab/>
        </w:r>
        <w:r>
          <w:rPr>
            <w:noProof/>
            <w:webHidden/>
          </w:rPr>
          <w:fldChar w:fldCharType="begin"/>
        </w:r>
        <w:r>
          <w:rPr>
            <w:noProof/>
            <w:webHidden/>
          </w:rPr>
          <w:instrText xml:space="preserve"> PAGEREF _Toc54866606 \h </w:instrText>
        </w:r>
        <w:r>
          <w:rPr>
            <w:noProof/>
            <w:webHidden/>
          </w:rPr>
        </w:r>
        <w:r>
          <w:rPr>
            <w:noProof/>
            <w:webHidden/>
          </w:rPr>
          <w:fldChar w:fldCharType="separate"/>
        </w:r>
        <w:r w:rsidR="00872BDD">
          <w:rPr>
            <w:noProof/>
            <w:webHidden/>
          </w:rPr>
          <w:t>6</w:t>
        </w:r>
        <w:r>
          <w:rPr>
            <w:noProof/>
            <w:webHidden/>
          </w:rPr>
          <w:fldChar w:fldCharType="end"/>
        </w:r>
      </w:hyperlink>
    </w:p>
    <w:p w14:paraId="7A30F9A8" w14:textId="5DCCECDD"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07" w:history="1">
        <w:r w:rsidRPr="00B3237A">
          <w:rPr>
            <w:rStyle w:val="Hyperlink"/>
            <w:noProof/>
          </w:rPr>
          <w:t>pav. 4 Kliento Mock-up diagrama</w:t>
        </w:r>
        <w:r>
          <w:rPr>
            <w:noProof/>
            <w:webHidden/>
          </w:rPr>
          <w:tab/>
        </w:r>
        <w:r>
          <w:rPr>
            <w:noProof/>
            <w:webHidden/>
          </w:rPr>
          <w:fldChar w:fldCharType="begin"/>
        </w:r>
        <w:r>
          <w:rPr>
            <w:noProof/>
            <w:webHidden/>
          </w:rPr>
          <w:instrText xml:space="preserve"> PAGEREF _Toc54866607 \h </w:instrText>
        </w:r>
        <w:r>
          <w:rPr>
            <w:noProof/>
            <w:webHidden/>
          </w:rPr>
        </w:r>
        <w:r>
          <w:rPr>
            <w:noProof/>
            <w:webHidden/>
          </w:rPr>
          <w:fldChar w:fldCharType="separate"/>
        </w:r>
        <w:r w:rsidR="00872BDD">
          <w:rPr>
            <w:noProof/>
            <w:webHidden/>
          </w:rPr>
          <w:t>7</w:t>
        </w:r>
        <w:r>
          <w:rPr>
            <w:noProof/>
            <w:webHidden/>
          </w:rPr>
          <w:fldChar w:fldCharType="end"/>
        </w:r>
      </w:hyperlink>
    </w:p>
    <w:p w14:paraId="43E6A05C" w14:textId="5148C636"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08" w:history="1">
        <w:r w:rsidRPr="00B3237A">
          <w:rPr>
            <w:rStyle w:val="Hyperlink"/>
            <w:noProof/>
          </w:rPr>
          <w:t>pav. 5 Kūrėjo ir administratoriaus Mock-up diagrama</w:t>
        </w:r>
        <w:r>
          <w:rPr>
            <w:noProof/>
            <w:webHidden/>
          </w:rPr>
          <w:tab/>
        </w:r>
        <w:r>
          <w:rPr>
            <w:noProof/>
            <w:webHidden/>
          </w:rPr>
          <w:fldChar w:fldCharType="begin"/>
        </w:r>
        <w:r>
          <w:rPr>
            <w:noProof/>
            <w:webHidden/>
          </w:rPr>
          <w:instrText xml:space="preserve"> PAGEREF _Toc54866608 \h </w:instrText>
        </w:r>
        <w:r>
          <w:rPr>
            <w:noProof/>
            <w:webHidden/>
          </w:rPr>
        </w:r>
        <w:r>
          <w:rPr>
            <w:noProof/>
            <w:webHidden/>
          </w:rPr>
          <w:fldChar w:fldCharType="separate"/>
        </w:r>
        <w:r w:rsidR="00872BDD">
          <w:rPr>
            <w:noProof/>
            <w:webHidden/>
          </w:rPr>
          <w:t>7</w:t>
        </w:r>
        <w:r>
          <w:rPr>
            <w:noProof/>
            <w:webHidden/>
          </w:rPr>
          <w:fldChar w:fldCharType="end"/>
        </w:r>
      </w:hyperlink>
    </w:p>
    <w:p w14:paraId="01A2CCDB" w14:textId="5438D885"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09" w:history="1">
        <w:r w:rsidRPr="00B3237A">
          <w:rPr>
            <w:rStyle w:val="Hyperlink"/>
            <w:noProof/>
          </w:rPr>
          <w:t>pav. 6 Mock-up diagrama</w:t>
        </w:r>
        <w:r>
          <w:rPr>
            <w:noProof/>
            <w:webHidden/>
          </w:rPr>
          <w:tab/>
        </w:r>
        <w:r>
          <w:rPr>
            <w:noProof/>
            <w:webHidden/>
          </w:rPr>
          <w:fldChar w:fldCharType="begin"/>
        </w:r>
        <w:r>
          <w:rPr>
            <w:noProof/>
            <w:webHidden/>
          </w:rPr>
          <w:instrText xml:space="preserve"> PAGEREF _Toc54866609 \h </w:instrText>
        </w:r>
        <w:r>
          <w:rPr>
            <w:noProof/>
            <w:webHidden/>
          </w:rPr>
        </w:r>
        <w:r>
          <w:rPr>
            <w:noProof/>
            <w:webHidden/>
          </w:rPr>
          <w:fldChar w:fldCharType="separate"/>
        </w:r>
        <w:r w:rsidR="00872BDD">
          <w:rPr>
            <w:noProof/>
            <w:webHidden/>
          </w:rPr>
          <w:t>8</w:t>
        </w:r>
        <w:r>
          <w:rPr>
            <w:noProof/>
            <w:webHidden/>
          </w:rPr>
          <w:fldChar w:fldCharType="end"/>
        </w:r>
      </w:hyperlink>
    </w:p>
    <w:p w14:paraId="5D99A275" w14:textId="147D07EE"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0" w:history="1">
        <w:r w:rsidRPr="00B3237A">
          <w:rPr>
            <w:rStyle w:val="Hyperlink"/>
            <w:noProof/>
          </w:rPr>
          <w:t>pav. 7 Dizaino pavizdys nr 1.</w:t>
        </w:r>
        <w:r>
          <w:rPr>
            <w:noProof/>
            <w:webHidden/>
          </w:rPr>
          <w:tab/>
        </w:r>
        <w:r>
          <w:rPr>
            <w:noProof/>
            <w:webHidden/>
          </w:rPr>
          <w:fldChar w:fldCharType="begin"/>
        </w:r>
        <w:r>
          <w:rPr>
            <w:noProof/>
            <w:webHidden/>
          </w:rPr>
          <w:instrText xml:space="preserve"> PAGEREF _Toc54866610 \h </w:instrText>
        </w:r>
        <w:r>
          <w:rPr>
            <w:noProof/>
            <w:webHidden/>
          </w:rPr>
        </w:r>
        <w:r>
          <w:rPr>
            <w:noProof/>
            <w:webHidden/>
          </w:rPr>
          <w:fldChar w:fldCharType="separate"/>
        </w:r>
        <w:r w:rsidR="00872BDD">
          <w:rPr>
            <w:noProof/>
            <w:webHidden/>
          </w:rPr>
          <w:t>9</w:t>
        </w:r>
        <w:r>
          <w:rPr>
            <w:noProof/>
            <w:webHidden/>
          </w:rPr>
          <w:fldChar w:fldCharType="end"/>
        </w:r>
      </w:hyperlink>
    </w:p>
    <w:p w14:paraId="69FA457C" w14:textId="478CC95C"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1" w:history="1">
        <w:r w:rsidRPr="00B3237A">
          <w:rPr>
            <w:rStyle w:val="Hyperlink"/>
            <w:noProof/>
          </w:rPr>
          <w:t>pav. 8 Dizaino pavizdys nr 2.</w:t>
        </w:r>
        <w:r>
          <w:rPr>
            <w:noProof/>
            <w:webHidden/>
          </w:rPr>
          <w:tab/>
        </w:r>
        <w:r>
          <w:rPr>
            <w:noProof/>
            <w:webHidden/>
          </w:rPr>
          <w:fldChar w:fldCharType="begin"/>
        </w:r>
        <w:r>
          <w:rPr>
            <w:noProof/>
            <w:webHidden/>
          </w:rPr>
          <w:instrText xml:space="preserve"> PAGEREF _Toc54866611 \h </w:instrText>
        </w:r>
        <w:r>
          <w:rPr>
            <w:noProof/>
            <w:webHidden/>
          </w:rPr>
        </w:r>
        <w:r>
          <w:rPr>
            <w:noProof/>
            <w:webHidden/>
          </w:rPr>
          <w:fldChar w:fldCharType="separate"/>
        </w:r>
        <w:r w:rsidR="00872BDD">
          <w:rPr>
            <w:noProof/>
            <w:webHidden/>
          </w:rPr>
          <w:t>9</w:t>
        </w:r>
        <w:r>
          <w:rPr>
            <w:noProof/>
            <w:webHidden/>
          </w:rPr>
          <w:fldChar w:fldCharType="end"/>
        </w:r>
      </w:hyperlink>
    </w:p>
    <w:p w14:paraId="41488954" w14:textId="7B80740B"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2" w:history="1">
        <w:r w:rsidRPr="00B3237A">
          <w:rPr>
            <w:rStyle w:val="Hyperlink"/>
            <w:noProof/>
          </w:rPr>
          <w:t>pav. 9 Dizaino pavizdys nr 3.</w:t>
        </w:r>
        <w:r>
          <w:rPr>
            <w:noProof/>
            <w:webHidden/>
          </w:rPr>
          <w:tab/>
        </w:r>
        <w:r>
          <w:rPr>
            <w:noProof/>
            <w:webHidden/>
          </w:rPr>
          <w:fldChar w:fldCharType="begin"/>
        </w:r>
        <w:r>
          <w:rPr>
            <w:noProof/>
            <w:webHidden/>
          </w:rPr>
          <w:instrText xml:space="preserve"> PAGEREF _Toc54866612 \h </w:instrText>
        </w:r>
        <w:r>
          <w:rPr>
            <w:noProof/>
            <w:webHidden/>
          </w:rPr>
        </w:r>
        <w:r>
          <w:rPr>
            <w:noProof/>
            <w:webHidden/>
          </w:rPr>
          <w:fldChar w:fldCharType="separate"/>
        </w:r>
        <w:r w:rsidR="00872BDD">
          <w:rPr>
            <w:noProof/>
            <w:webHidden/>
          </w:rPr>
          <w:t>10</w:t>
        </w:r>
        <w:r>
          <w:rPr>
            <w:noProof/>
            <w:webHidden/>
          </w:rPr>
          <w:fldChar w:fldCharType="end"/>
        </w:r>
      </w:hyperlink>
    </w:p>
    <w:p w14:paraId="16C928D8" w14:textId="7755C394"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3" w:history="1">
        <w:r w:rsidRPr="00B3237A">
          <w:rPr>
            <w:rStyle w:val="Hyperlink"/>
            <w:noProof/>
          </w:rPr>
          <w:t>pav. 10 Dizaino pavizdys</w:t>
        </w:r>
        <w:r>
          <w:rPr>
            <w:noProof/>
            <w:webHidden/>
          </w:rPr>
          <w:tab/>
        </w:r>
        <w:r>
          <w:rPr>
            <w:noProof/>
            <w:webHidden/>
          </w:rPr>
          <w:fldChar w:fldCharType="begin"/>
        </w:r>
        <w:r>
          <w:rPr>
            <w:noProof/>
            <w:webHidden/>
          </w:rPr>
          <w:instrText xml:space="preserve"> PAGEREF _Toc54866613 \h </w:instrText>
        </w:r>
        <w:r>
          <w:rPr>
            <w:noProof/>
            <w:webHidden/>
          </w:rPr>
        </w:r>
        <w:r>
          <w:rPr>
            <w:noProof/>
            <w:webHidden/>
          </w:rPr>
          <w:fldChar w:fldCharType="separate"/>
        </w:r>
        <w:r w:rsidR="00872BDD">
          <w:rPr>
            <w:noProof/>
            <w:webHidden/>
          </w:rPr>
          <w:t>10</w:t>
        </w:r>
        <w:r>
          <w:rPr>
            <w:noProof/>
            <w:webHidden/>
          </w:rPr>
          <w:fldChar w:fldCharType="end"/>
        </w:r>
      </w:hyperlink>
    </w:p>
    <w:p w14:paraId="3E30AB54" w14:textId="2FDA9115"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4" w:history="1">
        <w:r w:rsidRPr="00B3237A">
          <w:rPr>
            <w:rStyle w:val="Hyperlink"/>
            <w:noProof/>
          </w:rPr>
          <w:t>pav. 11 Prisijungimo langas (Login page)</w:t>
        </w:r>
        <w:r>
          <w:rPr>
            <w:noProof/>
            <w:webHidden/>
          </w:rPr>
          <w:tab/>
        </w:r>
        <w:r>
          <w:rPr>
            <w:noProof/>
            <w:webHidden/>
          </w:rPr>
          <w:fldChar w:fldCharType="begin"/>
        </w:r>
        <w:r>
          <w:rPr>
            <w:noProof/>
            <w:webHidden/>
          </w:rPr>
          <w:instrText xml:space="preserve"> PAGEREF _Toc54866614 \h </w:instrText>
        </w:r>
        <w:r>
          <w:rPr>
            <w:noProof/>
            <w:webHidden/>
          </w:rPr>
        </w:r>
        <w:r>
          <w:rPr>
            <w:noProof/>
            <w:webHidden/>
          </w:rPr>
          <w:fldChar w:fldCharType="separate"/>
        </w:r>
        <w:r w:rsidR="00872BDD">
          <w:rPr>
            <w:noProof/>
            <w:webHidden/>
          </w:rPr>
          <w:t>11</w:t>
        </w:r>
        <w:r>
          <w:rPr>
            <w:noProof/>
            <w:webHidden/>
          </w:rPr>
          <w:fldChar w:fldCharType="end"/>
        </w:r>
      </w:hyperlink>
    </w:p>
    <w:p w14:paraId="6C298C94" w14:textId="6A861666"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5" w:history="1">
        <w:r w:rsidRPr="00B3237A">
          <w:rPr>
            <w:rStyle w:val="Hyperlink"/>
            <w:noProof/>
          </w:rPr>
          <w:t>pav. 12 Registracijos langas (Register page)</w:t>
        </w:r>
        <w:r>
          <w:rPr>
            <w:noProof/>
            <w:webHidden/>
          </w:rPr>
          <w:tab/>
        </w:r>
        <w:r>
          <w:rPr>
            <w:noProof/>
            <w:webHidden/>
          </w:rPr>
          <w:fldChar w:fldCharType="begin"/>
        </w:r>
        <w:r>
          <w:rPr>
            <w:noProof/>
            <w:webHidden/>
          </w:rPr>
          <w:instrText xml:space="preserve"> PAGEREF _Toc54866615 \h </w:instrText>
        </w:r>
        <w:r>
          <w:rPr>
            <w:noProof/>
            <w:webHidden/>
          </w:rPr>
        </w:r>
        <w:r>
          <w:rPr>
            <w:noProof/>
            <w:webHidden/>
          </w:rPr>
          <w:fldChar w:fldCharType="separate"/>
        </w:r>
        <w:r w:rsidR="00872BDD">
          <w:rPr>
            <w:noProof/>
            <w:webHidden/>
          </w:rPr>
          <w:t>11</w:t>
        </w:r>
        <w:r>
          <w:rPr>
            <w:noProof/>
            <w:webHidden/>
          </w:rPr>
          <w:fldChar w:fldCharType="end"/>
        </w:r>
      </w:hyperlink>
    </w:p>
    <w:p w14:paraId="11030C85" w14:textId="2FBBE30D"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6" w:history="1">
        <w:r w:rsidRPr="00B3237A">
          <w:rPr>
            <w:rStyle w:val="Hyperlink"/>
            <w:noProof/>
          </w:rPr>
          <w:t>pav. 13 Kliento Namų langas (Client Home page)</w:t>
        </w:r>
        <w:r>
          <w:rPr>
            <w:noProof/>
            <w:webHidden/>
          </w:rPr>
          <w:tab/>
        </w:r>
        <w:r>
          <w:rPr>
            <w:noProof/>
            <w:webHidden/>
          </w:rPr>
          <w:fldChar w:fldCharType="begin"/>
        </w:r>
        <w:r>
          <w:rPr>
            <w:noProof/>
            <w:webHidden/>
          </w:rPr>
          <w:instrText xml:space="preserve"> PAGEREF _Toc54866616 \h </w:instrText>
        </w:r>
        <w:r>
          <w:rPr>
            <w:noProof/>
            <w:webHidden/>
          </w:rPr>
        </w:r>
        <w:r>
          <w:rPr>
            <w:noProof/>
            <w:webHidden/>
          </w:rPr>
          <w:fldChar w:fldCharType="separate"/>
        </w:r>
        <w:r w:rsidR="00872BDD">
          <w:rPr>
            <w:noProof/>
            <w:webHidden/>
          </w:rPr>
          <w:t>11</w:t>
        </w:r>
        <w:r>
          <w:rPr>
            <w:noProof/>
            <w:webHidden/>
          </w:rPr>
          <w:fldChar w:fldCharType="end"/>
        </w:r>
      </w:hyperlink>
    </w:p>
    <w:p w14:paraId="3D03FC72" w14:textId="2D62D9F4"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7" w:history="1">
        <w:r w:rsidRPr="00B3237A">
          <w:rPr>
            <w:rStyle w:val="Hyperlink"/>
            <w:noProof/>
          </w:rPr>
          <w:t>pav. 14 Kliento pamėgtos muzikos (Client Liked songs page)</w:t>
        </w:r>
        <w:r>
          <w:rPr>
            <w:noProof/>
            <w:webHidden/>
          </w:rPr>
          <w:tab/>
        </w:r>
        <w:r>
          <w:rPr>
            <w:noProof/>
            <w:webHidden/>
          </w:rPr>
          <w:fldChar w:fldCharType="begin"/>
        </w:r>
        <w:r>
          <w:rPr>
            <w:noProof/>
            <w:webHidden/>
          </w:rPr>
          <w:instrText xml:space="preserve"> PAGEREF _Toc54866617 \h </w:instrText>
        </w:r>
        <w:r>
          <w:rPr>
            <w:noProof/>
            <w:webHidden/>
          </w:rPr>
        </w:r>
        <w:r>
          <w:rPr>
            <w:noProof/>
            <w:webHidden/>
          </w:rPr>
          <w:fldChar w:fldCharType="separate"/>
        </w:r>
        <w:r w:rsidR="00872BDD">
          <w:rPr>
            <w:noProof/>
            <w:webHidden/>
          </w:rPr>
          <w:t>12</w:t>
        </w:r>
        <w:r>
          <w:rPr>
            <w:noProof/>
            <w:webHidden/>
          </w:rPr>
          <w:fldChar w:fldCharType="end"/>
        </w:r>
      </w:hyperlink>
    </w:p>
    <w:p w14:paraId="5CF868BF" w14:textId="55EADFFE"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8" w:history="1">
        <w:r w:rsidRPr="00B3237A">
          <w:rPr>
            <w:rStyle w:val="Hyperlink"/>
            <w:noProof/>
          </w:rPr>
          <w:t>pav. 15 Kliento Naršymo langas (Client Browse page)</w:t>
        </w:r>
        <w:r>
          <w:rPr>
            <w:noProof/>
            <w:webHidden/>
          </w:rPr>
          <w:tab/>
        </w:r>
        <w:r>
          <w:rPr>
            <w:noProof/>
            <w:webHidden/>
          </w:rPr>
          <w:fldChar w:fldCharType="begin"/>
        </w:r>
        <w:r>
          <w:rPr>
            <w:noProof/>
            <w:webHidden/>
          </w:rPr>
          <w:instrText xml:space="preserve"> PAGEREF _Toc54866618 \h </w:instrText>
        </w:r>
        <w:r>
          <w:rPr>
            <w:noProof/>
            <w:webHidden/>
          </w:rPr>
        </w:r>
        <w:r>
          <w:rPr>
            <w:noProof/>
            <w:webHidden/>
          </w:rPr>
          <w:fldChar w:fldCharType="separate"/>
        </w:r>
        <w:r w:rsidR="00872BDD">
          <w:rPr>
            <w:noProof/>
            <w:webHidden/>
          </w:rPr>
          <w:t>12</w:t>
        </w:r>
        <w:r>
          <w:rPr>
            <w:noProof/>
            <w:webHidden/>
          </w:rPr>
          <w:fldChar w:fldCharType="end"/>
        </w:r>
      </w:hyperlink>
    </w:p>
    <w:p w14:paraId="40D73E3B" w14:textId="4977B646"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19" w:history="1">
        <w:r w:rsidRPr="00B3237A">
          <w:rPr>
            <w:rStyle w:val="Hyperlink"/>
            <w:noProof/>
          </w:rPr>
          <w:t>pav. 16 Kliento pagal atitinkama žanrą pasirinktų dainų sąrašas (Client Pop songs genres)</w:t>
        </w:r>
        <w:r>
          <w:rPr>
            <w:noProof/>
            <w:webHidden/>
          </w:rPr>
          <w:tab/>
        </w:r>
        <w:r>
          <w:rPr>
            <w:noProof/>
            <w:webHidden/>
          </w:rPr>
          <w:fldChar w:fldCharType="begin"/>
        </w:r>
        <w:r>
          <w:rPr>
            <w:noProof/>
            <w:webHidden/>
          </w:rPr>
          <w:instrText xml:space="preserve"> PAGEREF _Toc54866619 \h </w:instrText>
        </w:r>
        <w:r>
          <w:rPr>
            <w:noProof/>
            <w:webHidden/>
          </w:rPr>
        </w:r>
        <w:r>
          <w:rPr>
            <w:noProof/>
            <w:webHidden/>
          </w:rPr>
          <w:fldChar w:fldCharType="separate"/>
        </w:r>
        <w:r w:rsidR="00872BDD">
          <w:rPr>
            <w:noProof/>
            <w:webHidden/>
          </w:rPr>
          <w:t>13</w:t>
        </w:r>
        <w:r>
          <w:rPr>
            <w:noProof/>
            <w:webHidden/>
          </w:rPr>
          <w:fldChar w:fldCharType="end"/>
        </w:r>
      </w:hyperlink>
    </w:p>
    <w:p w14:paraId="1C7B24EB" w14:textId="4541D971"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20" w:history="1">
        <w:r w:rsidRPr="00B3237A">
          <w:rPr>
            <w:rStyle w:val="Hyperlink"/>
            <w:noProof/>
          </w:rPr>
          <w:t>pav. 17 Kūrėjo ir administratoriaus namų langas (Artist Home page)</w:t>
        </w:r>
        <w:r>
          <w:rPr>
            <w:noProof/>
            <w:webHidden/>
          </w:rPr>
          <w:tab/>
        </w:r>
        <w:r>
          <w:rPr>
            <w:noProof/>
            <w:webHidden/>
          </w:rPr>
          <w:fldChar w:fldCharType="begin"/>
        </w:r>
        <w:r>
          <w:rPr>
            <w:noProof/>
            <w:webHidden/>
          </w:rPr>
          <w:instrText xml:space="preserve"> PAGEREF _Toc54866620 \h </w:instrText>
        </w:r>
        <w:r>
          <w:rPr>
            <w:noProof/>
            <w:webHidden/>
          </w:rPr>
        </w:r>
        <w:r>
          <w:rPr>
            <w:noProof/>
            <w:webHidden/>
          </w:rPr>
          <w:fldChar w:fldCharType="separate"/>
        </w:r>
        <w:r w:rsidR="00872BDD">
          <w:rPr>
            <w:noProof/>
            <w:webHidden/>
          </w:rPr>
          <w:t>13</w:t>
        </w:r>
        <w:r>
          <w:rPr>
            <w:noProof/>
            <w:webHidden/>
          </w:rPr>
          <w:fldChar w:fldCharType="end"/>
        </w:r>
      </w:hyperlink>
    </w:p>
    <w:p w14:paraId="3B4409C9" w14:textId="4833E77F"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21" w:history="1">
        <w:r w:rsidRPr="00B3237A">
          <w:rPr>
            <w:rStyle w:val="Hyperlink"/>
            <w:noProof/>
          </w:rPr>
          <w:t>pav. 18 Kūrėjo ir administratoriaus pamėgtos muzikos (Artist Liked songs page)</w:t>
        </w:r>
        <w:r>
          <w:rPr>
            <w:noProof/>
            <w:webHidden/>
          </w:rPr>
          <w:tab/>
        </w:r>
        <w:r>
          <w:rPr>
            <w:noProof/>
            <w:webHidden/>
          </w:rPr>
          <w:fldChar w:fldCharType="begin"/>
        </w:r>
        <w:r>
          <w:rPr>
            <w:noProof/>
            <w:webHidden/>
          </w:rPr>
          <w:instrText xml:space="preserve"> PAGEREF _Toc54866621 \h </w:instrText>
        </w:r>
        <w:r>
          <w:rPr>
            <w:noProof/>
            <w:webHidden/>
          </w:rPr>
        </w:r>
        <w:r>
          <w:rPr>
            <w:noProof/>
            <w:webHidden/>
          </w:rPr>
          <w:fldChar w:fldCharType="separate"/>
        </w:r>
        <w:r w:rsidR="00872BDD">
          <w:rPr>
            <w:noProof/>
            <w:webHidden/>
          </w:rPr>
          <w:t>14</w:t>
        </w:r>
        <w:r>
          <w:rPr>
            <w:noProof/>
            <w:webHidden/>
          </w:rPr>
          <w:fldChar w:fldCharType="end"/>
        </w:r>
      </w:hyperlink>
    </w:p>
    <w:p w14:paraId="3C38499F" w14:textId="0CDA2019"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22" w:history="1">
        <w:r w:rsidRPr="00B3237A">
          <w:rPr>
            <w:rStyle w:val="Hyperlink"/>
            <w:noProof/>
          </w:rPr>
          <w:t>pav. 19 Kūrėjo ir administratoriaus Naršymo langas (Artist Browse page)</w:t>
        </w:r>
        <w:r>
          <w:rPr>
            <w:noProof/>
            <w:webHidden/>
          </w:rPr>
          <w:tab/>
        </w:r>
        <w:r>
          <w:rPr>
            <w:noProof/>
            <w:webHidden/>
          </w:rPr>
          <w:fldChar w:fldCharType="begin"/>
        </w:r>
        <w:r>
          <w:rPr>
            <w:noProof/>
            <w:webHidden/>
          </w:rPr>
          <w:instrText xml:space="preserve"> PAGEREF _Toc54866622 \h </w:instrText>
        </w:r>
        <w:r>
          <w:rPr>
            <w:noProof/>
            <w:webHidden/>
          </w:rPr>
        </w:r>
        <w:r>
          <w:rPr>
            <w:noProof/>
            <w:webHidden/>
          </w:rPr>
          <w:fldChar w:fldCharType="separate"/>
        </w:r>
        <w:r w:rsidR="00872BDD">
          <w:rPr>
            <w:noProof/>
            <w:webHidden/>
          </w:rPr>
          <w:t>14</w:t>
        </w:r>
        <w:r>
          <w:rPr>
            <w:noProof/>
            <w:webHidden/>
          </w:rPr>
          <w:fldChar w:fldCharType="end"/>
        </w:r>
      </w:hyperlink>
    </w:p>
    <w:p w14:paraId="566D3E4A" w14:textId="63D93360"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23" w:history="1">
        <w:r w:rsidRPr="00B3237A">
          <w:rPr>
            <w:rStyle w:val="Hyperlink"/>
            <w:noProof/>
          </w:rPr>
          <w:t>pav. 20 Kūrėjo ir administratoriaus pagal atitinkama žanrą pasirinktų dainų sąrašas (Client Pop songs genres)</w:t>
        </w:r>
        <w:r>
          <w:rPr>
            <w:noProof/>
            <w:webHidden/>
          </w:rPr>
          <w:tab/>
        </w:r>
        <w:r>
          <w:rPr>
            <w:noProof/>
            <w:webHidden/>
          </w:rPr>
          <w:fldChar w:fldCharType="begin"/>
        </w:r>
        <w:r>
          <w:rPr>
            <w:noProof/>
            <w:webHidden/>
          </w:rPr>
          <w:instrText xml:space="preserve"> PAGEREF _Toc54866623 \h </w:instrText>
        </w:r>
        <w:r>
          <w:rPr>
            <w:noProof/>
            <w:webHidden/>
          </w:rPr>
        </w:r>
        <w:r>
          <w:rPr>
            <w:noProof/>
            <w:webHidden/>
          </w:rPr>
          <w:fldChar w:fldCharType="separate"/>
        </w:r>
        <w:r w:rsidR="00872BDD">
          <w:rPr>
            <w:noProof/>
            <w:webHidden/>
          </w:rPr>
          <w:t>15</w:t>
        </w:r>
        <w:r>
          <w:rPr>
            <w:noProof/>
            <w:webHidden/>
          </w:rPr>
          <w:fldChar w:fldCharType="end"/>
        </w:r>
      </w:hyperlink>
    </w:p>
    <w:p w14:paraId="37FB7B71" w14:textId="4F163345" w:rsidR="00525A53" w:rsidRDefault="00525A53" w:rsidP="00525A53">
      <w:pPr>
        <w:pStyle w:val="TableofFigures"/>
        <w:tabs>
          <w:tab w:val="right" w:leader="dot" w:pos="9911"/>
        </w:tabs>
        <w:ind w:firstLine="0"/>
        <w:rPr>
          <w:rFonts w:asciiTheme="minorHAnsi" w:eastAsiaTheme="minorEastAsia" w:hAnsiTheme="minorHAnsi" w:cstheme="minorBidi"/>
          <w:noProof/>
          <w:sz w:val="22"/>
          <w:szCs w:val="22"/>
          <w:lang w:val="en-US"/>
        </w:rPr>
      </w:pPr>
      <w:hyperlink w:anchor="_Toc54866624" w:history="1">
        <w:r w:rsidRPr="00B3237A">
          <w:rPr>
            <w:rStyle w:val="Hyperlink"/>
            <w:noProof/>
          </w:rPr>
          <w:t>pav. 21 Kūrėjo muzikos įkėlimo langas (Artist music upload page)</w:t>
        </w:r>
        <w:r>
          <w:rPr>
            <w:noProof/>
            <w:webHidden/>
          </w:rPr>
          <w:tab/>
        </w:r>
        <w:r>
          <w:rPr>
            <w:noProof/>
            <w:webHidden/>
          </w:rPr>
          <w:fldChar w:fldCharType="begin"/>
        </w:r>
        <w:r>
          <w:rPr>
            <w:noProof/>
            <w:webHidden/>
          </w:rPr>
          <w:instrText xml:space="preserve"> PAGEREF _Toc54866624 \h </w:instrText>
        </w:r>
        <w:r>
          <w:rPr>
            <w:noProof/>
            <w:webHidden/>
          </w:rPr>
        </w:r>
        <w:r>
          <w:rPr>
            <w:noProof/>
            <w:webHidden/>
          </w:rPr>
          <w:fldChar w:fldCharType="separate"/>
        </w:r>
        <w:r w:rsidR="00872BDD">
          <w:rPr>
            <w:noProof/>
            <w:webHidden/>
          </w:rPr>
          <w:t>15</w:t>
        </w:r>
        <w:r>
          <w:rPr>
            <w:noProof/>
            <w:webHidden/>
          </w:rPr>
          <w:fldChar w:fldCharType="end"/>
        </w:r>
      </w:hyperlink>
    </w:p>
    <w:p w14:paraId="5527F7B3" w14:textId="45BB80BB" w:rsidR="00DA7F78" w:rsidRPr="0009381F" w:rsidRDefault="00860917" w:rsidP="00B84FB4">
      <w:pPr>
        <w:spacing w:line="276" w:lineRule="auto"/>
        <w:ind w:firstLine="0"/>
      </w:pPr>
      <w:r w:rsidRPr="0009381F">
        <w:fldChar w:fldCharType="end"/>
      </w:r>
    </w:p>
    <w:p w14:paraId="6753BAF4" w14:textId="77777777" w:rsidR="00FD44C0" w:rsidRPr="0009381F" w:rsidRDefault="00FD44C0" w:rsidP="00DA7F78">
      <w:pPr>
        <w:spacing w:line="276" w:lineRule="auto"/>
      </w:pPr>
    </w:p>
    <w:p w14:paraId="543F22CE" w14:textId="39C68368" w:rsidR="0059027D" w:rsidRPr="0009381F" w:rsidRDefault="000F33EB" w:rsidP="00DA7F78">
      <w:pPr>
        <w:pStyle w:val="TableofFigures"/>
        <w:tabs>
          <w:tab w:val="right" w:leader="dot" w:pos="9911"/>
        </w:tabs>
        <w:spacing w:line="276" w:lineRule="auto"/>
        <w:rPr>
          <w:rFonts w:eastAsiaTheme="minorEastAsia"/>
          <w:szCs w:val="24"/>
          <w:lang w:eastAsia="en-GB"/>
        </w:rPr>
      </w:pPr>
      <w:r w:rsidRPr="0009381F">
        <w:rPr>
          <w:szCs w:val="24"/>
        </w:rPr>
        <w:fldChar w:fldCharType="begin"/>
      </w:r>
      <w:r w:rsidRPr="0009381F">
        <w:rPr>
          <w:szCs w:val="24"/>
        </w:rPr>
        <w:instrText xml:space="preserve"> TOC \h \z \c "pav." </w:instrText>
      </w:r>
      <w:r w:rsidRPr="0009381F">
        <w:rPr>
          <w:szCs w:val="24"/>
        </w:rPr>
        <w:fldChar w:fldCharType="separate"/>
      </w:r>
    </w:p>
    <w:p w14:paraId="6E479DFC" w14:textId="15271BF8" w:rsidR="00FD44C0" w:rsidRPr="0009381F" w:rsidRDefault="000F33EB" w:rsidP="00DA7F78">
      <w:pPr>
        <w:spacing w:line="276" w:lineRule="auto"/>
        <w:rPr>
          <w:sz w:val="28"/>
          <w:szCs w:val="28"/>
        </w:rPr>
        <w:sectPr w:rsidR="00FD44C0" w:rsidRPr="0009381F" w:rsidSect="00A2004E">
          <w:type w:val="continuous"/>
          <w:pgSz w:w="11906" w:h="16838"/>
          <w:pgMar w:top="851" w:right="567" w:bottom="851" w:left="1418" w:header="567" w:footer="567" w:gutter="0"/>
          <w:cols w:space="720"/>
          <w:formProt w:val="0"/>
          <w:titlePg/>
        </w:sectPr>
      </w:pPr>
      <w:r w:rsidRPr="0009381F">
        <w:rPr>
          <w:szCs w:val="24"/>
        </w:rPr>
        <w:fldChar w:fldCharType="end"/>
      </w:r>
    </w:p>
    <w:p w14:paraId="4C84AE1A" w14:textId="115F543C" w:rsidR="00844988" w:rsidRPr="00410897" w:rsidRDefault="0009381F" w:rsidP="00410897">
      <w:pPr>
        <w:pStyle w:val="Heading1"/>
        <w:spacing w:before="0" w:after="240" w:line="276" w:lineRule="auto"/>
        <w:jc w:val="center"/>
        <w:rPr>
          <w:rFonts w:ascii="Times New Roman" w:hAnsi="Times New Roman"/>
          <w:sz w:val="32"/>
          <w:szCs w:val="32"/>
        </w:rPr>
      </w:pPr>
      <w:bookmarkStart w:id="1" w:name="_Toc54866545"/>
      <w:r w:rsidRPr="00410897">
        <w:rPr>
          <w:rFonts w:ascii="Times New Roman" w:hAnsi="Times New Roman"/>
        </w:rPr>
        <w:lastRenderedPageBreak/>
        <w:t>Vartotojų poreikių ir reikalavimų sąsajai analizė</w:t>
      </w:r>
      <w:bookmarkEnd w:id="1"/>
    </w:p>
    <w:p w14:paraId="15FFD031" w14:textId="18C5AF6D" w:rsidR="008A0C55" w:rsidRPr="00D1031D" w:rsidRDefault="00844988" w:rsidP="00510773">
      <w:pPr>
        <w:pStyle w:val="Heading2"/>
        <w:numPr>
          <w:ilvl w:val="0"/>
          <w:numId w:val="11"/>
        </w:numPr>
        <w:spacing w:before="0" w:after="120" w:line="276" w:lineRule="auto"/>
        <w:rPr>
          <w:sz w:val="28"/>
        </w:rPr>
      </w:pPr>
      <w:bookmarkStart w:id="2" w:name="_Toc50791815"/>
      <w:bookmarkStart w:id="3" w:name="_Toc54866546"/>
      <w:r w:rsidRPr="00D1031D">
        <w:rPr>
          <w:sz w:val="28"/>
        </w:rPr>
        <w:t xml:space="preserve">Darbo </w:t>
      </w:r>
      <w:bookmarkEnd w:id="2"/>
      <w:r w:rsidR="00A2004E" w:rsidRPr="00D1031D">
        <w:rPr>
          <w:sz w:val="28"/>
        </w:rPr>
        <w:t>tikslas</w:t>
      </w:r>
      <w:bookmarkEnd w:id="3"/>
    </w:p>
    <w:p w14:paraId="72E7A36A" w14:textId="7FBF2A41" w:rsidR="006C5824" w:rsidRPr="0009381F" w:rsidRDefault="00FE45AB" w:rsidP="00410897">
      <w:pPr>
        <w:spacing w:after="120"/>
        <w:ind w:firstLine="360"/>
        <w:rPr>
          <w:szCs w:val="22"/>
        </w:rPr>
      </w:pPr>
      <w:r w:rsidRPr="0009381F">
        <w:rPr>
          <w:szCs w:val="22"/>
        </w:rPr>
        <w:t>Darbo tikslas: apibrėžti kuriamo IT produkto (informacinės sistemos, interneto svetainės arba mobiliosios aplikacijos) sąsajos viziją. Produktas turi atitikti realių vartotojų poreikius ir reikalavimus ir gali būti praktiškai įgyvendinamas. Darbe analizuojamas ir aprašomas kuriamo produkto (sistemos) naudojimo kontekstas, suvokiant potencialių produkto naudotojų poreikius ir galimas naudojimo problemas. Aprašomas produkto naudojimo tipinis scenarijus.</w:t>
      </w:r>
    </w:p>
    <w:p w14:paraId="19202A2A" w14:textId="3B7509E7" w:rsidR="008A0C55" w:rsidRPr="00D1031D" w:rsidRDefault="00A2004E" w:rsidP="009E7271">
      <w:pPr>
        <w:pStyle w:val="Heading2"/>
        <w:numPr>
          <w:ilvl w:val="0"/>
          <w:numId w:val="11"/>
        </w:numPr>
        <w:spacing w:before="0" w:after="120" w:line="276" w:lineRule="auto"/>
        <w:rPr>
          <w:sz w:val="28"/>
        </w:rPr>
      </w:pPr>
      <w:bookmarkStart w:id="4" w:name="_Toc54866547"/>
      <w:r w:rsidRPr="00D1031D">
        <w:rPr>
          <w:sz w:val="28"/>
        </w:rPr>
        <w:t>Darbo eiga</w:t>
      </w:r>
      <w:bookmarkEnd w:id="4"/>
    </w:p>
    <w:p w14:paraId="1409A814" w14:textId="059E6842" w:rsidR="006C5824" w:rsidRPr="0009381F" w:rsidRDefault="005F76F8" w:rsidP="005C1A62">
      <w:pPr>
        <w:spacing w:after="120"/>
        <w:ind w:firstLine="360"/>
        <w:rPr>
          <w:szCs w:val="22"/>
        </w:rPr>
      </w:pPr>
      <w:r>
        <w:rPr>
          <w:szCs w:val="22"/>
        </w:rPr>
        <w:t>Aprašyti sistemos naudotojų reikalavimus ir apipavidalinti sitemos sąsają.</w:t>
      </w:r>
    </w:p>
    <w:p w14:paraId="6636680E" w14:textId="1745BDED" w:rsidR="00AF2B28" w:rsidRPr="00D1031D" w:rsidRDefault="00A2004E" w:rsidP="009E7271">
      <w:pPr>
        <w:pStyle w:val="Heading2"/>
        <w:numPr>
          <w:ilvl w:val="0"/>
          <w:numId w:val="11"/>
        </w:numPr>
        <w:spacing w:before="0" w:after="120" w:line="276" w:lineRule="auto"/>
        <w:rPr>
          <w:sz w:val="28"/>
        </w:rPr>
      </w:pPr>
      <w:bookmarkStart w:id="5" w:name="_Toc54866548"/>
      <w:r w:rsidRPr="00D1031D">
        <w:rPr>
          <w:sz w:val="28"/>
        </w:rPr>
        <w:t>Darbo užduotis</w:t>
      </w:r>
      <w:bookmarkEnd w:id="5"/>
    </w:p>
    <w:p w14:paraId="6993F1BB" w14:textId="5C8A195B" w:rsidR="009E5F9E" w:rsidRDefault="004C2CC5" w:rsidP="005C1A62">
      <w:pPr>
        <w:spacing w:after="120"/>
        <w:ind w:firstLine="360"/>
      </w:pPr>
      <w:r w:rsidRPr="0009381F">
        <w:rPr>
          <w:szCs w:val="22"/>
        </w:rPr>
        <w:t xml:space="preserve">Išanalizuoti </w:t>
      </w:r>
      <w:r w:rsidRPr="0009381F">
        <w:t xml:space="preserve">galimų sistemos naudotojų (tikslinės auditorijos) reikalavimus. Apipavidalinti sugalvota idėją naudojantis </w:t>
      </w:r>
      <w:r w:rsidR="0009381F" w:rsidRPr="0009381F">
        <w:t>paveiksliukais bei user flow ir mockup diagramomis</w:t>
      </w:r>
    </w:p>
    <w:p w14:paraId="38FBA468" w14:textId="7D6CEEEA" w:rsidR="00E946E6" w:rsidRDefault="00E946E6" w:rsidP="00510773">
      <w:pPr>
        <w:pStyle w:val="Heading2"/>
        <w:numPr>
          <w:ilvl w:val="0"/>
          <w:numId w:val="11"/>
        </w:numPr>
        <w:spacing w:after="120"/>
      </w:pPr>
      <w:bookmarkStart w:id="6" w:name="_Toc54866549"/>
      <w:r>
        <w:t>Komandos pasiskirstymas</w:t>
      </w:r>
      <w:bookmarkEnd w:id="6"/>
    </w:p>
    <w:p w14:paraId="57167FA4" w14:textId="26802EAA" w:rsidR="00E946E6" w:rsidRPr="00E946E6" w:rsidRDefault="00E946E6" w:rsidP="005C1A62">
      <w:pPr>
        <w:ind w:firstLine="360"/>
      </w:pPr>
      <w:r w:rsidRPr="00E946E6">
        <w:t xml:space="preserve">Darbas buvo atliekamas </w:t>
      </w:r>
      <w:r w:rsidR="00E85BD7">
        <w:t>bendrai</w:t>
      </w:r>
      <w:r w:rsidRPr="00E946E6">
        <w:t xml:space="preserve">, t.y. </w:t>
      </w:r>
      <w:r w:rsidR="00BF1BD6">
        <w:t>naudotojų analizavimas, naudojimo scenariajai ir dizainas buvo darytas bendrai</w:t>
      </w:r>
      <w:r w:rsidRPr="00E946E6">
        <w:t>.</w:t>
      </w:r>
    </w:p>
    <w:p w14:paraId="00B8CC4F" w14:textId="77777777" w:rsidR="009E5F9E" w:rsidRPr="0009381F" w:rsidRDefault="009E5F9E">
      <w:pPr>
        <w:ind w:firstLine="0"/>
        <w:jc w:val="left"/>
      </w:pPr>
      <w:r w:rsidRPr="0009381F">
        <w:br w:type="page"/>
      </w:r>
    </w:p>
    <w:p w14:paraId="166B496B" w14:textId="77777777" w:rsidR="00E9374A" w:rsidRPr="0009381F" w:rsidRDefault="00E9374A" w:rsidP="00440F0C">
      <w:pPr>
        <w:ind w:firstLine="0"/>
      </w:pPr>
    </w:p>
    <w:p w14:paraId="35B67FC1" w14:textId="35032B1E" w:rsidR="00AF2B28" w:rsidRPr="00ED5D08" w:rsidRDefault="005F76F8" w:rsidP="009E7271">
      <w:pPr>
        <w:pStyle w:val="Heading2"/>
        <w:numPr>
          <w:ilvl w:val="0"/>
          <w:numId w:val="11"/>
        </w:numPr>
        <w:spacing w:before="0" w:after="120" w:line="276" w:lineRule="auto"/>
        <w:rPr>
          <w:sz w:val="28"/>
        </w:rPr>
      </w:pPr>
      <w:bookmarkStart w:id="7" w:name="_Toc54866550"/>
      <w:r w:rsidRPr="00ED5D08">
        <w:rPr>
          <w:sz w:val="28"/>
        </w:rPr>
        <w:t>Naudotojų analizė ir sistemos dizainas.</w:t>
      </w:r>
      <w:bookmarkEnd w:id="7"/>
    </w:p>
    <w:p w14:paraId="385D618A" w14:textId="33F44AC5" w:rsidR="00ED5D08" w:rsidRPr="00ED5D08" w:rsidRDefault="005F76F8" w:rsidP="00510773">
      <w:pPr>
        <w:pStyle w:val="Heading2"/>
        <w:spacing w:after="120"/>
        <w:rPr>
          <w:iCs w:val="0"/>
        </w:rPr>
      </w:pPr>
      <w:bookmarkStart w:id="8" w:name="_Toc54866551"/>
      <w:r w:rsidRPr="005F76F8">
        <w:rPr>
          <w:iCs w:val="0"/>
        </w:rPr>
        <w:t>Būsimos sistemos naudotojų grupės ir jų poreikiai</w:t>
      </w:r>
      <w:bookmarkEnd w:id="8"/>
    </w:p>
    <w:p w14:paraId="7145D3F9" w14:textId="77777777" w:rsidR="00ED5D08" w:rsidRDefault="00ED5D08" w:rsidP="00ED5D08">
      <w:pPr>
        <w:pStyle w:val="ListParagraph"/>
        <w:numPr>
          <w:ilvl w:val="0"/>
          <w:numId w:val="12"/>
        </w:numPr>
      </w:pPr>
      <w:r>
        <w:t>Pirminiai naudotojai (klientai) - Virtualios Realybės įrenginių naudotojai tiesiogiai naudojasi muzikos grotuvo aplikacijos paslaugomis;</w:t>
      </w:r>
    </w:p>
    <w:p w14:paraId="3C15C8FC" w14:textId="2E2F8D20" w:rsidR="00ED5D08" w:rsidRDefault="00ED5D08" w:rsidP="00ED5D08">
      <w:pPr>
        <w:pStyle w:val="ListParagraph"/>
        <w:numPr>
          <w:ilvl w:val="0"/>
          <w:numId w:val="12"/>
        </w:numPr>
      </w:pPr>
      <w:r>
        <w:t>Antriniai naudotojai (muzikos leidėjai, kūrėjai) - Kelia savo sukurtus kūrinius į muzikos grotuvo aplikaciją;</w:t>
      </w:r>
    </w:p>
    <w:p w14:paraId="3AFD2FE3" w14:textId="77777777" w:rsidR="00ED5D08" w:rsidRPr="00ED5D08" w:rsidRDefault="00ED5D08" w:rsidP="00ED5D08">
      <w:pPr>
        <w:pStyle w:val="ListParagraph"/>
        <w:numPr>
          <w:ilvl w:val="0"/>
          <w:numId w:val="12"/>
        </w:numPr>
        <w:rPr>
          <w:szCs w:val="28"/>
        </w:rPr>
      </w:pPr>
      <w:r>
        <w:t>Tretiniai naudotojai (sistemos kūrėjai) - Prižiūri sistemą, kelia atnaujinimus, padeda išspręsti antriniams ir pirminiams naudotojams įvairias muzikos grotuvo sistemos problemas;</w:t>
      </w:r>
    </w:p>
    <w:p w14:paraId="732B905E" w14:textId="68D26CC4" w:rsidR="00D1031D" w:rsidRDefault="00ED5D08" w:rsidP="00510773">
      <w:pPr>
        <w:pStyle w:val="Heading2"/>
        <w:spacing w:after="120"/>
      </w:pPr>
      <w:bookmarkStart w:id="9" w:name="_Toc54866552"/>
      <w:r w:rsidRPr="00ED5D08">
        <w:t>Kiekvienos naudotojų grupės aktualios charakteristikos</w:t>
      </w:r>
      <w:bookmarkEnd w:id="9"/>
    </w:p>
    <w:p w14:paraId="5C287060" w14:textId="77777777" w:rsidR="00AD3C41" w:rsidRDefault="00AD3C41" w:rsidP="00AD3C41">
      <w:pPr>
        <w:pStyle w:val="ListParagraph"/>
        <w:numPr>
          <w:ilvl w:val="0"/>
          <w:numId w:val="14"/>
        </w:numPr>
      </w:pPr>
      <w:r>
        <w:t>Aplikacija pritaikoma įvairių patirčių turintiems naudotojams, nuo naujokų iki patyrusių klientų, nes sąsaja yra paprasta ir turi patogius navigavimo aspektus, nėra daug papildomų langų, todėl nesunku iš vieno lango pereiti į kitą.</w:t>
      </w:r>
    </w:p>
    <w:p w14:paraId="166BEA8B" w14:textId="77777777" w:rsidR="00AD3C41" w:rsidRDefault="00AD3C41" w:rsidP="00AD3C41">
      <w:pPr>
        <w:pStyle w:val="ListParagraph"/>
        <w:numPr>
          <w:ilvl w:val="0"/>
          <w:numId w:val="14"/>
        </w:numPr>
      </w:pPr>
      <w:r>
        <w:t>Muzikos kūrėjams numatoma sudetingesnė sąsaja, nes turi būti papildomi langai, norint įkelti tam tikrus muzikinius kūrinius į aplikaciją.</w:t>
      </w:r>
    </w:p>
    <w:p w14:paraId="6667BD4B" w14:textId="77777777" w:rsidR="00AD3C41" w:rsidRDefault="00AD3C41" w:rsidP="00AD3C41">
      <w:pPr>
        <w:pStyle w:val="ListParagraph"/>
        <w:numPr>
          <w:ilvl w:val="0"/>
          <w:numId w:val="14"/>
        </w:numPr>
      </w:pPr>
      <w:r>
        <w:t>Tiek kurėjams, tiek klientams pateikiamos detalios dokumentacijos, kuriose nurodomos visos pagrindinės sistemos funkcijos.</w:t>
      </w:r>
    </w:p>
    <w:p w14:paraId="40EB308F" w14:textId="77777777" w:rsidR="00AD3C41" w:rsidRDefault="00AD3C41" w:rsidP="00510773">
      <w:pPr>
        <w:pStyle w:val="Heading2"/>
        <w:spacing w:after="120"/>
      </w:pPr>
      <w:bookmarkStart w:id="10" w:name="_Toc54866553"/>
      <w:r>
        <w:t>Sąsajos veiklų ir jų konteksto aprašymai</w:t>
      </w:r>
      <w:bookmarkEnd w:id="10"/>
    </w:p>
    <w:p w14:paraId="6328900C" w14:textId="6AB979AA" w:rsidR="00AD3C41" w:rsidRDefault="00AD3C41" w:rsidP="00410897">
      <w:pPr>
        <w:ind w:left="851"/>
      </w:pPr>
      <w:r>
        <w:t>Naudotojai dažniausiai naudos sistemą privačiuose vietose, pavyzdžiui namuose, kadangi Virtualios Realybės įrenginiai dažniausiai reikalauja stacionaraus kompiuterio ir papildomos vietos, kad būtų galima saugiau ir efektyviau naudotis Virtualios Realybės aplikacijomis. Taip pat, norint pilnai išnaudoti muzikos grotuvo sistemos siūlomas funkcijas, reikia atitinkamai nustatyti apšvietimą kambaryje - jeigu bus tamsu arba per šviesu, Virtualios Realybės įrenginiai neveiks tinkamai.</w:t>
      </w:r>
    </w:p>
    <w:p w14:paraId="687D685D" w14:textId="3F8FBE77" w:rsidR="00AD3C41" w:rsidRDefault="00AD3C41" w:rsidP="00510773">
      <w:pPr>
        <w:pStyle w:val="Heading2"/>
        <w:spacing w:after="120"/>
      </w:pPr>
      <w:bookmarkStart w:id="11" w:name="_Toc54866554"/>
      <w:r>
        <w:t>Naudotojų tikslai</w:t>
      </w:r>
      <w:bookmarkEnd w:id="11"/>
    </w:p>
    <w:p w14:paraId="2AAD6951" w14:textId="77777777" w:rsidR="00860577" w:rsidRDefault="00860577" w:rsidP="00860577">
      <w:pPr>
        <w:pStyle w:val="ListParagraph"/>
        <w:numPr>
          <w:ilvl w:val="0"/>
          <w:numId w:val="16"/>
        </w:numPr>
      </w:pPr>
      <w:r>
        <w:t>Sistemos naudotojas (klientas) klausys norimo stiliaus ir žanro muzikos per savo Virtualios Realybės įrenginį.</w:t>
      </w:r>
    </w:p>
    <w:p w14:paraId="59AE1706" w14:textId="77777777" w:rsidR="00860577" w:rsidRDefault="00860577" w:rsidP="00860577">
      <w:pPr>
        <w:pStyle w:val="ListParagraph"/>
        <w:numPr>
          <w:ilvl w:val="0"/>
          <w:numId w:val="16"/>
        </w:numPr>
      </w:pPr>
      <w:r>
        <w:t>Muzikos kūrėjas/leidėjas kels savo sukurtus kūrinius į sistemą, kad klientai galėtų šiuos kūrinius klausyti.</w:t>
      </w:r>
    </w:p>
    <w:p w14:paraId="088AA411" w14:textId="08DFBCFB" w:rsidR="00AD3C41" w:rsidRDefault="00860577" w:rsidP="00860577">
      <w:pPr>
        <w:pStyle w:val="ListParagraph"/>
        <w:numPr>
          <w:ilvl w:val="0"/>
          <w:numId w:val="16"/>
        </w:numPr>
      </w:pPr>
      <w:r>
        <w:t>Sistemos kūrėjai prižiūri, kad sistema būtų nuolat atnaujinama ir atliktu kokybišką darbą.</w:t>
      </w:r>
    </w:p>
    <w:p w14:paraId="0A61AC9F" w14:textId="2242F029" w:rsidR="00860577" w:rsidRDefault="00860577" w:rsidP="00510773">
      <w:pPr>
        <w:pStyle w:val="Heading2"/>
        <w:spacing w:after="120"/>
      </w:pPr>
      <w:bookmarkStart w:id="12" w:name="_Toc54866555"/>
      <w:r>
        <w:t>Užduočių analizė</w:t>
      </w:r>
      <w:bookmarkEnd w:id="12"/>
    </w:p>
    <w:p w14:paraId="1E7E4C4D" w14:textId="77777777" w:rsidR="00860577" w:rsidRDefault="00860577" w:rsidP="00510773">
      <w:pPr>
        <w:keepNext/>
        <w:ind w:firstLine="0"/>
        <w:jc w:val="center"/>
      </w:pPr>
      <w:r>
        <w:rPr>
          <w:noProof/>
        </w:rPr>
        <w:drawing>
          <wp:inline distT="114300" distB="114300" distL="114300" distR="114300" wp14:anchorId="4D13C0E3" wp14:editId="2213D79E">
            <wp:extent cx="5805358" cy="2392070"/>
            <wp:effectExtent l="0" t="0" r="5080" b="8255"/>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1849" t="10812" r="3296" b="6658"/>
                    <a:stretch>
                      <a:fillRect/>
                    </a:stretch>
                  </pic:blipFill>
                  <pic:spPr>
                    <a:xfrm>
                      <a:off x="0" y="0"/>
                      <a:ext cx="6037051" cy="2487538"/>
                    </a:xfrm>
                    <a:prstGeom prst="rect">
                      <a:avLst/>
                    </a:prstGeom>
                    <a:ln/>
                  </pic:spPr>
                </pic:pic>
              </a:graphicData>
            </a:graphic>
          </wp:inline>
        </w:drawing>
      </w:r>
    </w:p>
    <w:p w14:paraId="18E7986F" w14:textId="02DA02FD" w:rsidR="00860577" w:rsidRDefault="00860577" w:rsidP="00510773">
      <w:pPr>
        <w:pStyle w:val="Caption"/>
        <w:ind w:firstLine="0"/>
        <w:jc w:val="center"/>
        <w:rPr>
          <w:b/>
        </w:rPr>
      </w:pPr>
      <w:bookmarkStart w:id="13" w:name="_Toc54866604"/>
      <w:r>
        <w:t xml:space="preserve">pav. </w:t>
      </w:r>
      <w:r>
        <w:fldChar w:fldCharType="begin"/>
      </w:r>
      <w:r>
        <w:instrText xml:space="preserve"> SEQ pav. \* ARABIC </w:instrText>
      </w:r>
      <w:r>
        <w:fldChar w:fldCharType="separate"/>
      </w:r>
      <w:r w:rsidR="00872BDD">
        <w:rPr>
          <w:noProof/>
        </w:rPr>
        <w:t>1</w:t>
      </w:r>
      <w:r>
        <w:fldChar w:fldCharType="end"/>
      </w:r>
      <w:r>
        <w:t xml:space="preserve"> </w:t>
      </w:r>
      <w:r w:rsidR="00410897">
        <w:t>User flow</w:t>
      </w:r>
      <w:r>
        <w:t xml:space="preserve"> diagrama</w:t>
      </w:r>
      <w:bookmarkEnd w:id="13"/>
    </w:p>
    <w:p w14:paraId="3231D003" w14:textId="13A3C598" w:rsidR="00860577" w:rsidRDefault="00410897" w:rsidP="00410897">
      <w:pPr>
        <w:spacing w:after="120"/>
      </w:pPr>
      <w:r>
        <w:lastRenderedPageBreak/>
        <w:t>User flow diagramoje</w:t>
      </w:r>
      <w:r>
        <w:t xml:space="preserve"> (pav. </w:t>
      </w:r>
      <w:r>
        <w:rPr>
          <w:lang w:val="en-US"/>
        </w:rPr>
        <w:t>1)</w:t>
      </w:r>
      <w:r>
        <w:t xml:space="preserve"> vaizduojama naudotojų sąveikavimo su sistema eiga.</w:t>
      </w:r>
    </w:p>
    <w:p w14:paraId="31181488" w14:textId="77777777" w:rsidR="00860577" w:rsidRDefault="00860577" w:rsidP="00510773">
      <w:pPr>
        <w:keepNext/>
        <w:ind w:firstLine="0"/>
        <w:jc w:val="center"/>
      </w:pPr>
      <w:r>
        <w:rPr>
          <w:noProof/>
        </w:rPr>
        <w:drawing>
          <wp:inline distT="114300" distB="114300" distL="114300" distR="114300" wp14:anchorId="4A1F1242" wp14:editId="250C4F16">
            <wp:extent cx="6223000" cy="343853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23000" cy="3438535"/>
                    </a:xfrm>
                    <a:prstGeom prst="rect">
                      <a:avLst/>
                    </a:prstGeom>
                    <a:ln/>
                  </pic:spPr>
                </pic:pic>
              </a:graphicData>
            </a:graphic>
          </wp:inline>
        </w:drawing>
      </w:r>
    </w:p>
    <w:p w14:paraId="0A47E886" w14:textId="21BB3BB9" w:rsidR="00860577" w:rsidRDefault="00860577" w:rsidP="00510773">
      <w:pPr>
        <w:pStyle w:val="Caption"/>
        <w:ind w:firstLine="0"/>
        <w:jc w:val="center"/>
      </w:pPr>
      <w:bookmarkStart w:id="14" w:name="_Toc54866605"/>
      <w:r>
        <w:t xml:space="preserve">pav. </w:t>
      </w:r>
      <w:r>
        <w:fldChar w:fldCharType="begin"/>
      </w:r>
      <w:r>
        <w:instrText xml:space="preserve"> SEQ pav. \* ARABIC </w:instrText>
      </w:r>
      <w:r>
        <w:fldChar w:fldCharType="separate"/>
      </w:r>
      <w:r w:rsidR="00872BDD">
        <w:rPr>
          <w:noProof/>
        </w:rPr>
        <w:t>2</w:t>
      </w:r>
      <w:r>
        <w:fldChar w:fldCharType="end"/>
      </w:r>
      <w:r w:rsidR="00410897">
        <w:t xml:space="preserve"> Aplikacijos pradžios langų Mock-up diagrama</w:t>
      </w:r>
      <w:bookmarkEnd w:id="14"/>
    </w:p>
    <w:p w14:paraId="5800C5D7" w14:textId="623E408A" w:rsidR="00860577" w:rsidRPr="00860577" w:rsidRDefault="00860577" w:rsidP="00410897">
      <w:pPr>
        <w:spacing w:after="120"/>
      </w:pPr>
      <w:r>
        <w:t>Pirmiausia, naudotojui prisijungus prie sistemos</w:t>
      </w:r>
      <w:r w:rsidR="00410897">
        <w:t xml:space="preserve"> (pav. </w:t>
      </w:r>
      <w:r w:rsidR="00410897">
        <w:rPr>
          <w:lang w:val="en-US"/>
        </w:rPr>
        <w:t>2)</w:t>
      </w:r>
      <w:r>
        <w:t>, jam pateikiamas prisijungimo (Login) langas. Įvedus klaidingą informaciją, naudotojas yra nukreipiamas į pakartotinio prisijungimo (Retry Login) langą, kuriame vaizduojama žinutė, jog buvo įvesta klaidinga informacija. Norint sukurti naują paskyrą, naudotojas turi paspausti ant Create a new account mygtuko, kuris nukreips naudotoją į registracijos (Register) langą.</w:t>
      </w:r>
    </w:p>
    <w:p w14:paraId="2BDE2AD8" w14:textId="77777777" w:rsidR="002235B7" w:rsidRDefault="002235B7" w:rsidP="00510773">
      <w:pPr>
        <w:keepNext/>
        <w:ind w:firstLine="0"/>
        <w:jc w:val="center"/>
      </w:pPr>
      <w:r>
        <w:rPr>
          <w:noProof/>
        </w:rPr>
        <w:drawing>
          <wp:inline distT="114300" distB="114300" distL="114300" distR="114300" wp14:anchorId="180752BE" wp14:editId="6BFDFA65">
            <wp:extent cx="6187390" cy="2477012"/>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187390" cy="2477012"/>
                    </a:xfrm>
                    <a:prstGeom prst="rect">
                      <a:avLst/>
                    </a:prstGeom>
                    <a:ln/>
                  </pic:spPr>
                </pic:pic>
              </a:graphicData>
            </a:graphic>
          </wp:inline>
        </w:drawing>
      </w:r>
    </w:p>
    <w:p w14:paraId="57DC558B" w14:textId="20BB18D2" w:rsidR="00860577" w:rsidRDefault="002235B7" w:rsidP="00510773">
      <w:pPr>
        <w:pStyle w:val="Caption"/>
        <w:ind w:firstLine="0"/>
        <w:jc w:val="center"/>
      </w:pPr>
      <w:bookmarkStart w:id="15" w:name="_Toc54866606"/>
      <w:r>
        <w:t xml:space="preserve">pav. </w:t>
      </w:r>
      <w:r>
        <w:fldChar w:fldCharType="begin"/>
      </w:r>
      <w:r>
        <w:instrText xml:space="preserve"> SEQ pav. \* ARABIC </w:instrText>
      </w:r>
      <w:r>
        <w:fldChar w:fldCharType="separate"/>
      </w:r>
      <w:r w:rsidR="00872BDD">
        <w:rPr>
          <w:noProof/>
        </w:rPr>
        <w:t>3</w:t>
      </w:r>
      <w:r>
        <w:fldChar w:fldCharType="end"/>
      </w:r>
      <w:r>
        <w:t xml:space="preserve"> </w:t>
      </w:r>
      <w:r w:rsidR="00410897">
        <w:t xml:space="preserve">Namų langų </w:t>
      </w:r>
      <w:r>
        <w:t>Mock-up diagrama</w:t>
      </w:r>
      <w:bookmarkEnd w:id="15"/>
    </w:p>
    <w:p w14:paraId="28F4597C" w14:textId="7A1B4C4C" w:rsidR="002235B7" w:rsidRDefault="002235B7" w:rsidP="00410897">
      <w:pPr>
        <w:spacing w:after="120"/>
      </w:pPr>
      <w:r>
        <w:t>Sėkmingai prisijungus prie sistemos, atitinkamai pagal naudotojo priskirtą tipą (yra trys tipai - paprastas naudotojas, t.y. klientas, muzikos kūrėjas/leidėjas ir sistemos administratorius) pateikiamas atitinkamas namų (Home) langas</w:t>
      </w:r>
      <w:r w:rsidR="00410897">
        <w:t xml:space="preserve"> (pav. </w:t>
      </w:r>
      <w:r w:rsidR="00410897">
        <w:rPr>
          <w:lang w:val="en-US"/>
        </w:rPr>
        <w:t>3)</w:t>
      </w:r>
      <w:r>
        <w:t>. Jeigu prisijungia klientas, jam pateikiamas kliento namų langas (Client Home), jei muzikos kūrėjas arba sistemos administratorius, pateikiamas kūrėjo namų langas (Artist Home). Abiejuose namų languose yra identiška informacija - tiek kūrėjas, tiek klientas gali matyti neseniai klausytas savo dainas, bei kokios dainos šiuo metu yra populiariausios tarp kitų klausytojų. Paleidus kokią nors muziką, lango apatinėje dalyje vaizduojamas muzikos grotuvo valdiklis - dabartinės muzikos trukmė, autorius, kūrinio pavadinimas, bei navigavimo mygtukai (stop, play, skip).</w:t>
      </w:r>
    </w:p>
    <w:p w14:paraId="3024EA75" w14:textId="77777777" w:rsidR="002235B7" w:rsidRDefault="002235B7" w:rsidP="00410897">
      <w:pPr>
        <w:keepNext/>
        <w:ind w:firstLine="0"/>
        <w:jc w:val="center"/>
      </w:pPr>
      <w:r>
        <w:rPr>
          <w:noProof/>
        </w:rPr>
        <w:lastRenderedPageBreak/>
        <w:drawing>
          <wp:inline distT="114300" distB="114300" distL="114300" distR="114300" wp14:anchorId="01FF0A11" wp14:editId="29460257">
            <wp:extent cx="6315075" cy="4514850"/>
            <wp:effectExtent l="0" t="0" r="9525"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315274" cy="4514992"/>
                    </a:xfrm>
                    <a:prstGeom prst="rect">
                      <a:avLst/>
                    </a:prstGeom>
                    <a:ln/>
                  </pic:spPr>
                </pic:pic>
              </a:graphicData>
            </a:graphic>
          </wp:inline>
        </w:drawing>
      </w:r>
    </w:p>
    <w:p w14:paraId="41DB10E0" w14:textId="58E2673E" w:rsidR="002235B7" w:rsidRDefault="002235B7" w:rsidP="00510773">
      <w:pPr>
        <w:pStyle w:val="Caption"/>
        <w:ind w:firstLine="0"/>
        <w:jc w:val="center"/>
      </w:pPr>
      <w:bookmarkStart w:id="16" w:name="_Toc54866607"/>
      <w:r>
        <w:t xml:space="preserve">pav. </w:t>
      </w:r>
      <w:r>
        <w:fldChar w:fldCharType="begin"/>
      </w:r>
      <w:r>
        <w:instrText xml:space="preserve"> SEQ pav. \* ARABIC </w:instrText>
      </w:r>
      <w:r>
        <w:fldChar w:fldCharType="separate"/>
      </w:r>
      <w:r w:rsidR="00872BDD">
        <w:rPr>
          <w:noProof/>
        </w:rPr>
        <w:t>4</w:t>
      </w:r>
      <w:r>
        <w:fldChar w:fldCharType="end"/>
      </w:r>
      <w:r w:rsidR="00410897">
        <w:t xml:space="preserve"> Kliento</w:t>
      </w:r>
      <w:r>
        <w:t xml:space="preserve"> Mock-up diagrama</w:t>
      </w:r>
      <w:bookmarkEnd w:id="16"/>
    </w:p>
    <w:p w14:paraId="3F16F3CD" w14:textId="77777777" w:rsidR="002235B7" w:rsidRDefault="002235B7" w:rsidP="00510773">
      <w:pPr>
        <w:keepNext/>
        <w:ind w:firstLine="0"/>
        <w:jc w:val="center"/>
      </w:pPr>
      <w:r>
        <w:rPr>
          <w:noProof/>
        </w:rPr>
        <w:drawing>
          <wp:inline distT="114300" distB="114300" distL="114300" distR="114300" wp14:anchorId="51885D07" wp14:editId="7765B8E5">
            <wp:extent cx="5949950" cy="4429822"/>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9950" cy="4429822"/>
                    </a:xfrm>
                    <a:prstGeom prst="rect">
                      <a:avLst/>
                    </a:prstGeom>
                    <a:ln/>
                  </pic:spPr>
                </pic:pic>
              </a:graphicData>
            </a:graphic>
          </wp:inline>
        </w:drawing>
      </w:r>
    </w:p>
    <w:p w14:paraId="6B5739BE" w14:textId="3D5A9577" w:rsidR="002235B7" w:rsidRDefault="002235B7" w:rsidP="00510773">
      <w:pPr>
        <w:pStyle w:val="Caption"/>
        <w:ind w:firstLine="0"/>
        <w:jc w:val="center"/>
      </w:pPr>
      <w:bookmarkStart w:id="17" w:name="_Toc54866608"/>
      <w:r>
        <w:t xml:space="preserve">pav. </w:t>
      </w:r>
      <w:r>
        <w:fldChar w:fldCharType="begin"/>
      </w:r>
      <w:r>
        <w:instrText xml:space="preserve"> SEQ pav. \* ARABIC </w:instrText>
      </w:r>
      <w:r>
        <w:fldChar w:fldCharType="separate"/>
      </w:r>
      <w:r w:rsidR="00872BDD">
        <w:rPr>
          <w:noProof/>
        </w:rPr>
        <w:t>5</w:t>
      </w:r>
      <w:r>
        <w:fldChar w:fldCharType="end"/>
      </w:r>
      <w:r>
        <w:t xml:space="preserve"> </w:t>
      </w:r>
      <w:r w:rsidR="00410897">
        <w:t xml:space="preserve">Kūrėjo ir administratoriaus </w:t>
      </w:r>
      <w:r>
        <w:t>Mock-up diagrama</w:t>
      </w:r>
      <w:bookmarkEnd w:id="17"/>
    </w:p>
    <w:p w14:paraId="2B7A6DF2" w14:textId="5CCA90ED" w:rsidR="002235B7" w:rsidRDefault="002235B7" w:rsidP="00410897">
      <w:r>
        <w:lastRenderedPageBreak/>
        <w:t>Tiek Klientui, tiek kitiems naudotojų tipams pasirinkus patinkančių dainų skiltį (Liked songs), atidaromas naujas langas, kuriame pateikiamas naudotojo sudarytas grojaraštis</w:t>
      </w:r>
      <w:r w:rsidR="00410897">
        <w:t xml:space="preserve"> (pav. 4 ir pav. 5)</w:t>
      </w:r>
      <w:r>
        <w:t>.</w:t>
      </w:r>
    </w:p>
    <w:p w14:paraId="12D89B42" w14:textId="77777777" w:rsidR="002235B7" w:rsidRDefault="002235B7" w:rsidP="00410897">
      <w:r>
        <w:t>Atlikus naršymo (Browse) pasirinkimą, naudotojas yra nukreipiamas į muzikos žanrų langą, kuriame yra galimybė pasirinkti žanrą, pagal kurį naudotojui pateikiami išrūšiuotų muzikinių kūrinių sąrašas.</w:t>
      </w:r>
    </w:p>
    <w:p w14:paraId="1AC8EB40" w14:textId="0B64C3C0" w:rsidR="002235B7" w:rsidRDefault="002235B7" w:rsidP="00410897">
      <w:pPr>
        <w:spacing w:after="120"/>
      </w:pPr>
      <w:r>
        <w:t>Muzikos kūrėjui pasirinkus dainos įkėlimo skiltį (upload a song) atidaromas muzikos įkėlimo langas</w:t>
      </w:r>
      <w:r w:rsidR="00410897">
        <w:t xml:space="preserve"> (pav. 6)</w:t>
      </w:r>
      <w:r>
        <w:t>, kuriame naudotojas gali įkelti savo sukurtą kūrinį, pateikdamas kūrinio pavadinimą, atlikėjus, bei įkėlus muzikos failą iš savo įrenginio.</w:t>
      </w:r>
    </w:p>
    <w:p w14:paraId="59964BA0" w14:textId="77777777" w:rsidR="002235B7" w:rsidRDefault="002235B7" w:rsidP="00510773">
      <w:pPr>
        <w:keepNext/>
        <w:ind w:firstLine="0"/>
        <w:jc w:val="center"/>
      </w:pPr>
      <w:r>
        <w:rPr>
          <w:noProof/>
        </w:rPr>
        <w:drawing>
          <wp:inline distT="114300" distB="114300" distL="114300" distR="114300" wp14:anchorId="1D741C01" wp14:editId="0A630671">
            <wp:extent cx="5731200" cy="3759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2C78A647" w14:textId="50D7C2AB" w:rsidR="002235B7" w:rsidRDefault="002235B7" w:rsidP="00510773">
      <w:pPr>
        <w:pStyle w:val="Caption"/>
        <w:ind w:firstLine="0"/>
        <w:jc w:val="center"/>
      </w:pPr>
      <w:bookmarkStart w:id="18" w:name="_Toc54866609"/>
      <w:r>
        <w:t xml:space="preserve">pav. </w:t>
      </w:r>
      <w:r>
        <w:fldChar w:fldCharType="begin"/>
      </w:r>
      <w:r>
        <w:instrText xml:space="preserve"> SEQ pav. \* ARABIC </w:instrText>
      </w:r>
      <w:r>
        <w:fldChar w:fldCharType="separate"/>
      </w:r>
      <w:r w:rsidR="00872BDD">
        <w:rPr>
          <w:noProof/>
        </w:rPr>
        <w:t>6</w:t>
      </w:r>
      <w:r>
        <w:fldChar w:fldCharType="end"/>
      </w:r>
      <w:r>
        <w:t xml:space="preserve"> Mock-up diagrama</w:t>
      </w:r>
      <w:bookmarkEnd w:id="18"/>
    </w:p>
    <w:p w14:paraId="54428B89" w14:textId="427C58E8" w:rsidR="002235B7" w:rsidRDefault="002235B7" w:rsidP="00510773">
      <w:pPr>
        <w:pStyle w:val="Heading2"/>
        <w:spacing w:after="120"/>
      </w:pPr>
      <w:bookmarkStart w:id="19" w:name="_Toc54866556"/>
      <w:r>
        <w:t>Tipiniai naudojimosi scenarijai</w:t>
      </w:r>
      <w:bookmarkEnd w:id="19"/>
    </w:p>
    <w:p w14:paraId="54004B70" w14:textId="77777777" w:rsidR="002235B7" w:rsidRPr="002235B7" w:rsidRDefault="002235B7" w:rsidP="002235B7">
      <w:pPr>
        <w:pStyle w:val="ListParagraph"/>
        <w:numPr>
          <w:ilvl w:val="0"/>
          <w:numId w:val="18"/>
        </w:numPr>
      </w:pPr>
      <w:r w:rsidRPr="002235B7">
        <w:t>Vartotojai dažniausiai naudosis šią sistema savo namuose, norint tiesiog paklausyti muzikos savo Virtualios Realybės įrenginyje;</w:t>
      </w:r>
    </w:p>
    <w:p w14:paraId="1AC750EC" w14:textId="77777777" w:rsidR="002235B7" w:rsidRPr="002235B7" w:rsidRDefault="002235B7" w:rsidP="002235B7">
      <w:pPr>
        <w:pStyle w:val="ListParagraph"/>
        <w:numPr>
          <w:ilvl w:val="0"/>
          <w:numId w:val="18"/>
        </w:numPr>
      </w:pPr>
      <w:r w:rsidRPr="002235B7">
        <w:t>Pailsėti nuo ilgesnių žaidimų ar kitokių įtemptų sesijų;</w:t>
      </w:r>
    </w:p>
    <w:p w14:paraId="5AD8FD36" w14:textId="77777777" w:rsidR="002235B7" w:rsidRPr="002235B7" w:rsidRDefault="002235B7" w:rsidP="002235B7">
      <w:pPr>
        <w:pStyle w:val="ListParagraph"/>
        <w:numPr>
          <w:ilvl w:val="0"/>
          <w:numId w:val="18"/>
        </w:numPr>
      </w:pPr>
      <w:r w:rsidRPr="002235B7">
        <w:t>Papildoma platforma muzikos kūrėjams platinti savo kūrinius;</w:t>
      </w:r>
    </w:p>
    <w:p w14:paraId="376B95D2" w14:textId="2672B113" w:rsidR="002235B7" w:rsidRDefault="002235B7" w:rsidP="002235B7">
      <w:pPr>
        <w:pStyle w:val="ListParagraph"/>
        <w:numPr>
          <w:ilvl w:val="0"/>
          <w:numId w:val="18"/>
        </w:numPr>
      </w:pPr>
      <w:r w:rsidRPr="002235B7">
        <w:t>Vartotojai turės galimybę kaupti savo mėgstamu dainų grojaraštį;</w:t>
      </w:r>
    </w:p>
    <w:p w14:paraId="77B120BA" w14:textId="5E866780" w:rsidR="002235B7" w:rsidRDefault="002235B7" w:rsidP="00510773">
      <w:pPr>
        <w:pStyle w:val="Heading2"/>
        <w:spacing w:after="120"/>
      </w:pPr>
      <w:bookmarkStart w:id="20" w:name="_Toc54866557"/>
      <w:r>
        <w:lastRenderedPageBreak/>
        <w:t>Sąsajų dizaino idėjos</w:t>
      </w:r>
      <w:bookmarkEnd w:id="20"/>
    </w:p>
    <w:p w14:paraId="3F750D8B" w14:textId="77777777" w:rsidR="002235B7" w:rsidRDefault="002235B7" w:rsidP="00510773">
      <w:pPr>
        <w:keepNext/>
        <w:ind w:firstLine="0"/>
        <w:jc w:val="center"/>
      </w:pPr>
      <w:r>
        <w:rPr>
          <w:noProof/>
        </w:rPr>
        <w:drawing>
          <wp:inline distT="114300" distB="114300" distL="114300" distR="114300" wp14:anchorId="6CA340AB" wp14:editId="25D380C7">
            <wp:extent cx="4686300" cy="245745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758079" cy="2495090"/>
                    </a:xfrm>
                    <a:prstGeom prst="rect">
                      <a:avLst/>
                    </a:prstGeom>
                    <a:ln/>
                  </pic:spPr>
                </pic:pic>
              </a:graphicData>
            </a:graphic>
          </wp:inline>
        </w:drawing>
      </w:r>
    </w:p>
    <w:p w14:paraId="653D7775" w14:textId="1107A1C2" w:rsidR="002235B7" w:rsidRDefault="002235B7" w:rsidP="00510773">
      <w:pPr>
        <w:pStyle w:val="Caption"/>
        <w:ind w:firstLine="0"/>
        <w:jc w:val="center"/>
      </w:pPr>
      <w:bookmarkStart w:id="21" w:name="_Toc54866610"/>
      <w:r>
        <w:t xml:space="preserve">pav. </w:t>
      </w:r>
      <w:r>
        <w:fldChar w:fldCharType="begin"/>
      </w:r>
      <w:r>
        <w:instrText xml:space="preserve"> SEQ pav. \* ARABIC </w:instrText>
      </w:r>
      <w:r>
        <w:fldChar w:fldCharType="separate"/>
      </w:r>
      <w:r w:rsidR="00872BDD">
        <w:rPr>
          <w:noProof/>
        </w:rPr>
        <w:t>7</w:t>
      </w:r>
      <w:r>
        <w:fldChar w:fldCharType="end"/>
      </w:r>
      <w:r>
        <w:t xml:space="preserve"> Dizaino pavizdys</w:t>
      </w:r>
      <w:r w:rsidR="00410897">
        <w:t xml:space="preserve"> nr 1.</w:t>
      </w:r>
      <w:bookmarkEnd w:id="21"/>
    </w:p>
    <w:p w14:paraId="519DF5F5" w14:textId="77777777" w:rsidR="002235B7" w:rsidRPr="002235B7" w:rsidRDefault="002235B7" w:rsidP="002235B7"/>
    <w:p w14:paraId="3505C856" w14:textId="77777777" w:rsidR="002235B7" w:rsidRDefault="002235B7" w:rsidP="00510773">
      <w:pPr>
        <w:keepNext/>
        <w:ind w:firstLine="0"/>
        <w:jc w:val="center"/>
      </w:pPr>
      <w:r>
        <w:rPr>
          <w:noProof/>
        </w:rPr>
        <w:drawing>
          <wp:inline distT="114300" distB="114300" distL="114300" distR="114300" wp14:anchorId="24592E7F" wp14:editId="59FCA3FB">
            <wp:extent cx="6013094" cy="3533241"/>
            <wp:effectExtent l="0" t="0" r="698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062867" cy="3562487"/>
                    </a:xfrm>
                    <a:prstGeom prst="rect">
                      <a:avLst/>
                    </a:prstGeom>
                    <a:ln/>
                  </pic:spPr>
                </pic:pic>
              </a:graphicData>
            </a:graphic>
          </wp:inline>
        </w:drawing>
      </w:r>
    </w:p>
    <w:p w14:paraId="3433BC40" w14:textId="4CE575AC" w:rsidR="002235B7" w:rsidRDefault="002235B7" w:rsidP="00510773">
      <w:pPr>
        <w:pStyle w:val="Caption"/>
        <w:ind w:firstLine="0"/>
        <w:jc w:val="center"/>
      </w:pPr>
      <w:bookmarkStart w:id="22" w:name="_Toc54866611"/>
      <w:r>
        <w:t xml:space="preserve">pav. </w:t>
      </w:r>
      <w:r>
        <w:fldChar w:fldCharType="begin"/>
      </w:r>
      <w:r>
        <w:instrText xml:space="preserve"> SEQ pav. \* ARABIC </w:instrText>
      </w:r>
      <w:r>
        <w:fldChar w:fldCharType="separate"/>
      </w:r>
      <w:r w:rsidR="00872BDD">
        <w:rPr>
          <w:noProof/>
        </w:rPr>
        <w:t>8</w:t>
      </w:r>
      <w:r>
        <w:fldChar w:fldCharType="end"/>
      </w:r>
      <w:r>
        <w:t xml:space="preserve"> Dizaino pavizdys</w:t>
      </w:r>
      <w:r w:rsidR="00410897">
        <w:t xml:space="preserve"> </w:t>
      </w:r>
      <w:r w:rsidR="00410897">
        <w:t xml:space="preserve">nr </w:t>
      </w:r>
      <w:r w:rsidR="00410897">
        <w:t>2.</w:t>
      </w:r>
      <w:bookmarkEnd w:id="22"/>
    </w:p>
    <w:p w14:paraId="4F44C3AE" w14:textId="77777777" w:rsidR="002235B7" w:rsidRDefault="002235B7" w:rsidP="00510773">
      <w:pPr>
        <w:keepNext/>
        <w:ind w:firstLine="0"/>
        <w:jc w:val="center"/>
      </w:pPr>
      <w:r>
        <w:rPr>
          <w:noProof/>
        </w:rPr>
        <w:lastRenderedPageBreak/>
        <w:drawing>
          <wp:inline distT="114300" distB="114300" distL="114300" distR="114300" wp14:anchorId="6AF8216E" wp14:editId="7C69E608">
            <wp:extent cx="6086246" cy="4213556"/>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09041" cy="4229337"/>
                    </a:xfrm>
                    <a:prstGeom prst="rect">
                      <a:avLst/>
                    </a:prstGeom>
                    <a:ln/>
                  </pic:spPr>
                </pic:pic>
              </a:graphicData>
            </a:graphic>
          </wp:inline>
        </w:drawing>
      </w:r>
    </w:p>
    <w:p w14:paraId="68672676" w14:textId="389829D7" w:rsidR="002235B7" w:rsidRDefault="002235B7" w:rsidP="00510773">
      <w:pPr>
        <w:pStyle w:val="Caption"/>
        <w:ind w:firstLine="0"/>
        <w:jc w:val="center"/>
      </w:pPr>
      <w:bookmarkStart w:id="23" w:name="_Toc54866612"/>
      <w:r>
        <w:t xml:space="preserve">pav. </w:t>
      </w:r>
      <w:r>
        <w:fldChar w:fldCharType="begin"/>
      </w:r>
      <w:r>
        <w:instrText xml:space="preserve"> SEQ pav. \* ARABIC </w:instrText>
      </w:r>
      <w:r>
        <w:fldChar w:fldCharType="separate"/>
      </w:r>
      <w:r w:rsidR="00872BDD">
        <w:rPr>
          <w:noProof/>
        </w:rPr>
        <w:t>9</w:t>
      </w:r>
      <w:r>
        <w:fldChar w:fldCharType="end"/>
      </w:r>
      <w:r>
        <w:t xml:space="preserve"> Dizaino pavizdys</w:t>
      </w:r>
      <w:r w:rsidR="00410897">
        <w:t xml:space="preserve"> </w:t>
      </w:r>
      <w:r w:rsidR="00410897">
        <w:t xml:space="preserve">nr </w:t>
      </w:r>
      <w:r w:rsidR="00410897">
        <w:t>3.</w:t>
      </w:r>
      <w:bookmarkEnd w:id="23"/>
    </w:p>
    <w:p w14:paraId="4C4726C5" w14:textId="77777777" w:rsidR="002235B7" w:rsidRDefault="002235B7" w:rsidP="00510773">
      <w:pPr>
        <w:keepNext/>
        <w:ind w:firstLine="0"/>
        <w:jc w:val="center"/>
      </w:pPr>
      <w:r>
        <w:rPr>
          <w:noProof/>
        </w:rPr>
        <w:drawing>
          <wp:inline distT="114300" distB="114300" distL="114300" distR="114300" wp14:anchorId="5F71D8EB" wp14:editId="5561D29A">
            <wp:extent cx="6027724" cy="3482035"/>
            <wp:effectExtent l="0" t="0" r="0" b="4445"/>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046915" cy="3493121"/>
                    </a:xfrm>
                    <a:prstGeom prst="rect">
                      <a:avLst/>
                    </a:prstGeom>
                    <a:ln/>
                  </pic:spPr>
                </pic:pic>
              </a:graphicData>
            </a:graphic>
          </wp:inline>
        </w:drawing>
      </w:r>
    </w:p>
    <w:p w14:paraId="2266C64A" w14:textId="56F3DF2F" w:rsidR="002235B7" w:rsidRDefault="002235B7" w:rsidP="00510773">
      <w:pPr>
        <w:pStyle w:val="Caption"/>
        <w:ind w:firstLine="0"/>
        <w:jc w:val="center"/>
      </w:pPr>
      <w:bookmarkStart w:id="24" w:name="_Toc54866613"/>
      <w:r>
        <w:t xml:space="preserve">pav. </w:t>
      </w:r>
      <w:r>
        <w:fldChar w:fldCharType="begin"/>
      </w:r>
      <w:r>
        <w:instrText xml:space="preserve"> SEQ pav. \* ARABIC </w:instrText>
      </w:r>
      <w:r>
        <w:fldChar w:fldCharType="separate"/>
      </w:r>
      <w:r w:rsidR="00872BDD">
        <w:rPr>
          <w:noProof/>
        </w:rPr>
        <w:t>10</w:t>
      </w:r>
      <w:r>
        <w:fldChar w:fldCharType="end"/>
      </w:r>
      <w:r>
        <w:t xml:space="preserve"> Dizaino pavizdys</w:t>
      </w:r>
      <w:bookmarkEnd w:id="24"/>
    </w:p>
    <w:p w14:paraId="6DC5B0F7" w14:textId="77777777" w:rsidR="002235B7" w:rsidRDefault="002235B7" w:rsidP="005C1A62">
      <w:r>
        <w:t>Iš pateiktų pavyzdžių galima teigti, kad didžioji dalis muzikos grotuvų platformų renkasi juodą spalvą. Viena iš pagrindinių priežasčių, kodėl pasirenkamas tamsus fonas, yra todėl, kad naudotojas galėtų naudotis aplikacijomis bet kuriuo paros metu. Jeigu pasirenkamos per daug šviesios spalvos, tamsiu paros metu labiau dirginamos ir apkraunamos akys. Taip pat, muzikos grotuvo valdiklis visada yra apatinėje ekrano dalyje.</w:t>
      </w:r>
    </w:p>
    <w:p w14:paraId="56BA80BE" w14:textId="084A257A" w:rsidR="00A809E1" w:rsidRDefault="002235B7" w:rsidP="00510773">
      <w:pPr>
        <w:pStyle w:val="Heading2"/>
        <w:spacing w:after="240"/>
      </w:pPr>
      <w:bookmarkStart w:id="25" w:name="_Toc54866558"/>
      <w:r>
        <w:lastRenderedPageBreak/>
        <w:t>Sistemos sąsajų maketai</w:t>
      </w:r>
      <w:bookmarkEnd w:id="25"/>
    </w:p>
    <w:p w14:paraId="63D7D27D" w14:textId="77777777" w:rsidR="00A809E1" w:rsidRDefault="00A809E1" w:rsidP="00510773">
      <w:pPr>
        <w:keepNext/>
        <w:ind w:firstLine="0"/>
        <w:jc w:val="center"/>
      </w:pPr>
      <w:r>
        <w:rPr>
          <w:noProof/>
        </w:rPr>
        <w:drawing>
          <wp:inline distT="114300" distB="114300" distL="114300" distR="114300" wp14:anchorId="60052E09" wp14:editId="0AD702A6">
            <wp:extent cx="1319530" cy="1945844"/>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r="72259" b="28273"/>
                    <a:stretch>
                      <a:fillRect/>
                    </a:stretch>
                  </pic:blipFill>
                  <pic:spPr>
                    <a:xfrm>
                      <a:off x="0" y="0"/>
                      <a:ext cx="1340811" cy="1977225"/>
                    </a:xfrm>
                    <a:prstGeom prst="rect">
                      <a:avLst/>
                    </a:prstGeom>
                    <a:ln/>
                  </pic:spPr>
                </pic:pic>
              </a:graphicData>
            </a:graphic>
          </wp:inline>
        </w:drawing>
      </w:r>
    </w:p>
    <w:p w14:paraId="1F8C7D82" w14:textId="08E56AA5" w:rsidR="00A809E1" w:rsidRDefault="00A809E1" w:rsidP="00510773">
      <w:pPr>
        <w:pStyle w:val="Caption"/>
        <w:ind w:firstLine="0"/>
        <w:jc w:val="center"/>
      </w:pPr>
      <w:bookmarkStart w:id="26" w:name="_Toc54866614"/>
      <w:r>
        <w:t xml:space="preserve">pav. </w:t>
      </w:r>
      <w:r>
        <w:fldChar w:fldCharType="begin"/>
      </w:r>
      <w:r>
        <w:instrText xml:space="preserve"> SEQ pav. \* ARABIC </w:instrText>
      </w:r>
      <w:r>
        <w:fldChar w:fldCharType="separate"/>
      </w:r>
      <w:r w:rsidR="00872BDD">
        <w:rPr>
          <w:noProof/>
        </w:rPr>
        <w:t>11</w:t>
      </w:r>
      <w:r>
        <w:fldChar w:fldCharType="end"/>
      </w:r>
      <w:r>
        <w:t xml:space="preserve"> </w:t>
      </w:r>
      <w:r w:rsidRPr="002A407D">
        <w:t>Prisijungimo langas (Login page)</w:t>
      </w:r>
      <w:bookmarkEnd w:id="26"/>
    </w:p>
    <w:p w14:paraId="6EE2FD92" w14:textId="77777777" w:rsidR="00A809E1" w:rsidRDefault="00A809E1" w:rsidP="00510773">
      <w:pPr>
        <w:keepNext/>
        <w:ind w:firstLine="0"/>
        <w:jc w:val="center"/>
      </w:pPr>
      <w:r>
        <w:rPr>
          <w:noProof/>
        </w:rPr>
        <w:drawing>
          <wp:inline distT="114300" distB="114300" distL="114300" distR="114300" wp14:anchorId="04E3AA7F" wp14:editId="4AE3041E">
            <wp:extent cx="1367714" cy="2004365"/>
            <wp:effectExtent l="0" t="0" r="4445"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r="71926" b="28283"/>
                    <a:stretch>
                      <a:fillRect/>
                    </a:stretch>
                  </pic:blipFill>
                  <pic:spPr>
                    <a:xfrm>
                      <a:off x="0" y="0"/>
                      <a:ext cx="1394980" cy="2044323"/>
                    </a:xfrm>
                    <a:prstGeom prst="rect">
                      <a:avLst/>
                    </a:prstGeom>
                    <a:ln/>
                  </pic:spPr>
                </pic:pic>
              </a:graphicData>
            </a:graphic>
          </wp:inline>
        </w:drawing>
      </w:r>
    </w:p>
    <w:p w14:paraId="397E3A30" w14:textId="0DE929E3" w:rsidR="00A809E1" w:rsidRPr="00A809E1" w:rsidRDefault="00A809E1" w:rsidP="00510773">
      <w:pPr>
        <w:pStyle w:val="Caption"/>
        <w:ind w:firstLine="0"/>
        <w:jc w:val="center"/>
      </w:pPr>
      <w:bookmarkStart w:id="27" w:name="_Toc54866615"/>
      <w:r>
        <w:t xml:space="preserve">pav. </w:t>
      </w:r>
      <w:r>
        <w:fldChar w:fldCharType="begin"/>
      </w:r>
      <w:r>
        <w:instrText xml:space="preserve"> SEQ pav. \* ARABIC </w:instrText>
      </w:r>
      <w:r>
        <w:fldChar w:fldCharType="separate"/>
      </w:r>
      <w:r w:rsidR="00872BDD">
        <w:rPr>
          <w:noProof/>
        </w:rPr>
        <w:t>12</w:t>
      </w:r>
      <w:r>
        <w:fldChar w:fldCharType="end"/>
      </w:r>
      <w:r>
        <w:t xml:space="preserve"> </w:t>
      </w:r>
      <w:r w:rsidRPr="007445F7">
        <w:t>Registracijos langas (Register page)</w:t>
      </w:r>
      <w:bookmarkEnd w:id="27"/>
    </w:p>
    <w:p w14:paraId="6E03CFA6" w14:textId="77777777" w:rsidR="00A809E1" w:rsidRDefault="00A809E1" w:rsidP="00510773">
      <w:pPr>
        <w:keepNext/>
        <w:ind w:firstLine="0"/>
        <w:jc w:val="center"/>
      </w:pPr>
      <w:r>
        <w:rPr>
          <w:noProof/>
        </w:rPr>
        <w:drawing>
          <wp:inline distT="114300" distB="114300" distL="114300" distR="114300" wp14:anchorId="0A34B790" wp14:editId="2372C291">
            <wp:extent cx="5731200" cy="32004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14:paraId="2341F9E2" w14:textId="3C915A7C" w:rsidR="00A809E1" w:rsidRDefault="00A809E1" w:rsidP="00510773">
      <w:pPr>
        <w:pStyle w:val="Caption"/>
        <w:ind w:firstLine="0"/>
        <w:jc w:val="center"/>
      </w:pPr>
      <w:bookmarkStart w:id="28" w:name="_Toc54866616"/>
      <w:r>
        <w:t xml:space="preserve">pav. </w:t>
      </w:r>
      <w:r>
        <w:fldChar w:fldCharType="begin"/>
      </w:r>
      <w:r>
        <w:instrText xml:space="preserve"> SEQ pav. \* ARABIC </w:instrText>
      </w:r>
      <w:r>
        <w:fldChar w:fldCharType="separate"/>
      </w:r>
      <w:r w:rsidR="00872BDD">
        <w:rPr>
          <w:noProof/>
        </w:rPr>
        <w:t>13</w:t>
      </w:r>
      <w:r>
        <w:fldChar w:fldCharType="end"/>
      </w:r>
      <w:r>
        <w:t xml:space="preserve"> </w:t>
      </w:r>
      <w:r w:rsidRPr="004772B4">
        <w:t>Kliento Namų langas (Client Home page)</w:t>
      </w:r>
      <w:bookmarkEnd w:id="28"/>
    </w:p>
    <w:p w14:paraId="014E7B79" w14:textId="77777777" w:rsidR="00A809E1" w:rsidRDefault="00A809E1" w:rsidP="00510773">
      <w:pPr>
        <w:keepNext/>
        <w:ind w:firstLine="0"/>
        <w:jc w:val="center"/>
      </w:pPr>
      <w:r>
        <w:rPr>
          <w:noProof/>
        </w:rPr>
        <w:lastRenderedPageBreak/>
        <w:drawing>
          <wp:inline distT="114300" distB="114300" distL="114300" distR="114300" wp14:anchorId="7FA5B00F" wp14:editId="126037E6">
            <wp:extent cx="5731200" cy="3200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200400"/>
                    </a:xfrm>
                    <a:prstGeom prst="rect">
                      <a:avLst/>
                    </a:prstGeom>
                    <a:ln/>
                  </pic:spPr>
                </pic:pic>
              </a:graphicData>
            </a:graphic>
          </wp:inline>
        </w:drawing>
      </w:r>
    </w:p>
    <w:p w14:paraId="51A77DEE" w14:textId="31DFC736" w:rsidR="00A809E1" w:rsidRDefault="00A809E1" w:rsidP="00510773">
      <w:pPr>
        <w:pStyle w:val="Caption"/>
        <w:ind w:firstLine="0"/>
        <w:jc w:val="center"/>
      </w:pPr>
      <w:bookmarkStart w:id="29" w:name="_Toc54866617"/>
      <w:r>
        <w:t xml:space="preserve">pav. </w:t>
      </w:r>
      <w:r>
        <w:fldChar w:fldCharType="begin"/>
      </w:r>
      <w:r>
        <w:instrText xml:space="preserve"> SEQ pav. \* ARABIC </w:instrText>
      </w:r>
      <w:r>
        <w:fldChar w:fldCharType="separate"/>
      </w:r>
      <w:r w:rsidR="00872BDD">
        <w:rPr>
          <w:noProof/>
        </w:rPr>
        <w:t>14</w:t>
      </w:r>
      <w:r>
        <w:fldChar w:fldCharType="end"/>
      </w:r>
      <w:r>
        <w:t xml:space="preserve"> </w:t>
      </w:r>
      <w:r w:rsidRPr="007C0D49">
        <w:t>Kliento pamėgtos muzikos (Client Liked songs page)</w:t>
      </w:r>
      <w:bookmarkEnd w:id="29"/>
    </w:p>
    <w:p w14:paraId="3839408F" w14:textId="77777777" w:rsidR="00A809E1" w:rsidRDefault="00A809E1" w:rsidP="00510773">
      <w:pPr>
        <w:keepNext/>
        <w:ind w:firstLine="0"/>
        <w:jc w:val="center"/>
      </w:pPr>
      <w:r>
        <w:rPr>
          <w:noProof/>
        </w:rPr>
        <w:drawing>
          <wp:inline distT="114300" distB="114300" distL="114300" distR="114300" wp14:anchorId="54F3FCD6" wp14:editId="2F377C4E">
            <wp:extent cx="5731200" cy="3200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3200400"/>
                    </a:xfrm>
                    <a:prstGeom prst="rect">
                      <a:avLst/>
                    </a:prstGeom>
                    <a:ln/>
                  </pic:spPr>
                </pic:pic>
              </a:graphicData>
            </a:graphic>
          </wp:inline>
        </w:drawing>
      </w:r>
    </w:p>
    <w:p w14:paraId="114C9603" w14:textId="7E9FC9AD" w:rsidR="00A809E1" w:rsidRDefault="00A809E1" w:rsidP="00510773">
      <w:pPr>
        <w:pStyle w:val="Caption"/>
        <w:ind w:firstLine="0"/>
        <w:jc w:val="center"/>
      </w:pPr>
      <w:bookmarkStart w:id="30" w:name="_Toc54866618"/>
      <w:r>
        <w:t xml:space="preserve">pav. </w:t>
      </w:r>
      <w:r>
        <w:fldChar w:fldCharType="begin"/>
      </w:r>
      <w:r>
        <w:instrText xml:space="preserve"> SEQ pav. \* ARABIC </w:instrText>
      </w:r>
      <w:r>
        <w:fldChar w:fldCharType="separate"/>
      </w:r>
      <w:r w:rsidR="00872BDD">
        <w:rPr>
          <w:noProof/>
        </w:rPr>
        <w:t>15</w:t>
      </w:r>
      <w:r>
        <w:fldChar w:fldCharType="end"/>
      </w:r>
      <w:r>
        <w:t xml:space="preserve"> </w:t>
      </w:r>
      <w:r w:rsidRPr="002055D8">
        <w:t>Kliento Naršymo langas (Client Browse page)</w:t>
      </w:r>
      <w:bookmarkEnd w:id="30"/>
    </w:p>
    <w:p w14:paraId="1F180EE7" w14:textId="77777777" w:rsidR="00A809E1" w:rsidRDefault="00A809E1" w:rsidP="00510773">
      <w:pPr>
        <w:keepNext/>
        <w:ind w:firstLine="0"/>
        <w:jc w:val="center"/>
      </w:pPr>
      <w:r>
        <w:rPr>
          <w:noProof/>
        </w:rPr>
        <w:lastRenderedPageBreak/>
        <w:drawing>
          <wp:inline distT="114300" distB="114300" distL="114300" distR="114300" wp14:anchorId="68A33006" wp14:editId="5776363D">
            <wp:extent cx="5731200" cy="32004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3200400"/>
                    </a:xfrm>
                    <a:prstGeom prst="rect">
                      <a:avLst/>
                    </a:prstGeom>
                    <a:ln/>
                  </pic:spPr>
                </pic:pic>
              </a:graphicData>
            </a:graphic>
          </wp:inline>
        </w:drawing>
      </w:r>
    </w:p>
    <w:p w14:paraId="0570F7F5" w14:textId="68D5A569" w:rsidR="00A809E1" w:rsidRDefault="00A809E1" w:rsidP="00510773">
      <w:pPr>
        <w:pStyle w:val="Caption"/>
        <w:ind w:firstLine="0"/>
        <w:jc w:val="center"/>
      </w:pPr>
      <w:bookmarkStart w:id="31" w:name="_Toc54866619"/>
      <w:r>
        <w:t xml:space="preserve">pav. </w:t>
      </w:r>
      <w:r>
        <w:fldChar w:fldCharType="begin"/>
      </w:r>
      <w:r>
        <w:instrText xml:space="preserve"> SEQ pav. \* ARABIC </w:instrText>
      </w:r>
      <w:r>
        <w:fldChar w:fldCharType="separate"/>
      </w:r>
      <w:r w:rsidR="00872BDD">
        <w:rPr>
          <w:noProof/>
        </w:rPr>
        <w:t>16</w:t>
      </w:r>
      <w:r>
        <w:fldChar w:fldCharType="end"/>
      </w:r>
      <w:r>
        <w:t xml:space="preserve"> </w:t>
      </w:r>
      <w:r w:rsidRPr="0082490B">
        <w:t>Kliento pagal atitinkama žanrą pasirinktų dainų sąrašas</w:t>
      </w:r>
      <w:r w:rsidR="00B84FB4">
        <w:t xml:space="preserve"> </w:t>
      </w:r>
      <w:r w:rsidRPr="0082490B">
        <w:t>(Client Pop songs genres)</w:t>
      </w:r>
      <w:bookmarkEnd w:id="31"/>
    </w:p>
    <w:p w14:paraId="053433AE" w14:textId="77777777" w:rsidR="00A809E1" w:rsidRDefault="00A809E1" w:rsidP="00510773">
      <w:pPr>
        <w:keepNext/>
        <w:ind w:firstLine="0"/>
        <w:jc w:val="center"/>
      </w:pPr>
      <w:r>
        <w:rPr>
          <w:noProof/>
        </w:rPr>
        <w:drawing>
          <wp:inline distT="114300" distB="114300" distL="114300" distR="114300" wp14:anchorId="47A2BBD8" wp14:editId="490D2390">
            <wp:extent cx="5731200" cy="32004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3200400"/>
                    </a:xfrm>
                    <a:prstGeom prst="rect">
                      <a:avLst/>
                    </a:prstGeom>
                    <a:ln/>
                  </pic:spPr>
                </pic:pic>
              </a:graphicData>
            </a:graphic>
          </wp:inline>
        </w:drawing>
      </w:r>
    </w:p>
    <w:p w14:paraId="640D3E1B" w14:textId="09B2E937" w:rsidR="00A809E1" w:rsidRDefault="00A809E1" w:rsidP="00510773">
      <w:pPr>
        <w:pStyle w:val="Caption"/>
        <w:ind w:firstLine="0"/>
        <w:jc w:val="center"/>
      </w:pPr>
      <w:bookmarkStart w:id="32" w:name="_Toc54866620"/>
      <w:r>
        <w:t xml:space="preserve">pav. </w:t>
      </w:r>
      <w:r>
        <w:fldChar w:fldCharType="begin"/>
      </w:r>
      <w:r>
        <w:instrText xml:space="preserve"> SEQ pav. \* ARABIC </w:instrText>
      </w:r>
      <w:r>
        <w:fldChar w:fldCharType="separate"/>
      </w:r>
      <w:r w:rsidR="00872BDD">
        <w:rPr>
          <w:noProof/>
        </w:rPr>
        <w:t>17</w:t>
      </w:r>
      <w:r>
        <w:fldChar w:fldCharType="end"/>
      </w:r>
      <w:r>
        <w:t xml:space="preserve"> </w:t>
      </w:r>
      <w:r w:rsidRPr="001F540B">
        <w:t>Kūrėjo ir administratoriaus namų langas (Artist Home page)</w:t>
      </w:r>
      <w:bookmarkEnd w:id="32"/>
    </w:p>
    <w:p w14:paraId="3D398FDB" w14:textId="77777777" w:rsidR="00A8177E" w:rsidRDefault="00A8177E" w:rsidP="00510773">
      <w:pPr>
        <w:keepNext/>
        <w:ind w:firstLine="0"/>
        <w:jc w:val="center"/>
      </w:pPr>
      <w:r>
        <w:rPr>
          <w:noProof/>
        </w:rPr>
        <w:lastRenderedPageBreak/>
        <w:drawing>
          <wp:inline distT="114300" distB="114300" distL="114300" distR="114300" wp14:anchorId="7B82E898" wp14:editId="68220C1F">
            <wp:extent cx="5731200" cy="3200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3200400"/>
                    </a:xfrm>
                    <a:prstGeom prst="rect">
                      <a:avLst/>
                    </a:prstGeom>
                    <a:ln/>
                  </pic:spPr>
                </pic:pic>
              </a:graphicData>
            </a:graphic>
          </wp:inline>
        </w:drawing>
      </w:r>
    </w:p>
    <w:p w14:paraId="3EEC3CB5" w14:textId="4B239067" w:rsidR="00A8177E" w:rsidRDefault="00A8177E" w:rsidP="00510773">
      <w:pPr>
        <w:pStyle w:val="Caption"/>
        <w:ind w:firstLine="0"/>
        <w:jc w:val="center"/>
      </w:pPr>
      <w:bookmarkStart w:id="33" w:name="_Toc54866621"/>
      <w:r>
        <w:t xml:space="preserve">pav. </w:t>
      </w:r>
      <w:r>
        <w:fldChar w:fldCharType="begin"/>
      </w:r>
      <w:r>
        <w:instrText xml:space="preserve"> SEQ pav. \* ARABIC </w:instrText>
      </w:r>
      <w:r>
        <w:fldChar w:fldCharType="separate"/>
      </w:r>
      <w:r w:rsidR="00872BDD">
        <w:rPr>
          <w:noProof/>
        </w:rPr>
        <w:t>18</w:t>
      </w:r>
      <w:r>
        <w:fldChar w:fldCharType="end"/>
      </w:r>
      <w:r>
        <w:t xml:space="preserve"> </w:t>
      </w:r>
      <w:r w:rsidRPr="00393E37">
        <w:t>Kūrėjo ir administratoriaus pamėgtos muzikos (Artist Liked songs page)</w:t>
      </w:r>
      <w:bookmarkEnd w:id="33"/>
    </w:p>
    <w:p w14:paraId="16FAD330" w14:textId="77777777" w:rsidR="00A8177E" w:rsidRDefault="00A8177E" w:rsidP="00510773">
      <w:pPr>
        <w:keepNext/>
        <w:ind w:firstLine="0"/>
        <w:jc w:val="center"/>
      </w:pPr>
      <w:r>
        <w:rPr>
          <w:noProof/>
        </w:rPr>
        <w:drawing>
          <wp:inline distT="114300" distB="114300" distL="114300" distR="114300" wp14:anchorId="31C871EC" wp14:editId="71C7379C">
            <wp:extent cx="5739739" cy="3203575"/>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9739" cy="3203575"/>
                    </a:xfrm>
                    <a:prstGeom prst="rect">
                      <a:avLst/>
                    </a:prstGeom>
                    <a:ln/>
                  </pic:spPr>
                </pic:pic>
              </a:graphicData>
            </a:graphic>
          </wp:inline>
        </w:drawing>
      </w:r>
    </w:p>
    <w:p w14:paraId="42F86A3F" w14:textId="0CF700C3" w:rsidR="00A8177E" w:rsidRDefault="00A8177E" w:rsidP="00510773">
      <w:pPr>
        <w:pStyle w:val="Caption"/>
        <w:ind w:firstLine="0"/>
        <w:jc w:val="center"/>
      </w:pPr>
      <w:bookmarkStart w:id="34" w:name="_Toc54866622"/>
      <w:r>
        <w:t xml:space="preserve">pav. </w:t>
      </w:r>
      <w:r>
        <w:fldChar w:fldCharType="begin"/>
      </w:r>
      <w:r>
        <w:instrText xml:space="preserve"> SEQ pav. \* ARABIC </w:instrText>
      </w:r>
      <w:r>
        <w:fldChar w:fldCharType="separate"/>
      </w:r>
      <w:r w:rsidR="00872BDD">
        <w:rPr>
          <w:noProof/>
        </w:rPr>
        <w:t>19</w:t>
      </w:r>
      <w:r>
        <w:fldChar w:fldCharType="end"/>
      </w:r>
      <w:r>
        <w:t xml:space="preserve"> </w:t>
      </w:r>
      <w:r w:rsidRPr="00BF0C70">
        <w:t>Kūrėjo ir administratoriaus Naršymo langas (Artist Browse page)</w:t>
      </w:r>
      <w:bookmarkEnd w:id="34"/>
    </w:p>
    <w:p w14:paraId="710BF0A7" w14:textId="77777777" w:rsidR="008436E5" w:rsidRDefault="008436E5" w:rsidP="00510773">
      <w:pPr>
        <w:keepNext/>
        <w:ind w:firstLine="0"/>
        <w:jc w:val="center"/>
      </w:pPr>
      <w:r>
        <w:rPr>
          <w:noProof/>
        </w:rPr>
        <w:lastRenderedPageBreak/>
        <w:drawing>
          <wp:inline distT="114300" distB="114300" distL="114300" distR="114300" wp14:anchorId="1C3F2303" wp14:editId="3D2EFBE9">
            <wp:extent cx="5731200" cy="320040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3200400"/>
                    </a:xfrm>
                    <a:prstGeom prst="rect">
                      <a:avLst/>
                    </a:prstGeom>
                    <a:ln/>
                  </pic:spPr>
                </pic:pic>
              </a:graphicData>
            </a:graphic>
          </wp:inline>
        </w:drawing>
      </w:r>
    </w:p>
    <w:p w14:paraId="7EE64746" w14:textId="27178197" w:rsidR="008436E5" w:rsidRDefault="008436E5" w:rsidP="00510773">
      <w:pPr>
        <w:pStyle w:val="Caption"/>
        <w:ind w:firstLine="0"/>
        <w:jc w:val="center"/>
      </w:pPr>
      <w:bookmarkStart w:id="35" w:name="_Toc54866623"/>
      <w:r>
        <w:t xml:space="preserve">pav. </w:t>
      </w:r>
      <w:r>
        <w:fldChar w:fldCharType="begin"/>
      </w:r>
      <w:r>
        <w:instrText xml:space="preserve"> SEQ pav. \* ARABIC </w:instrText>
      </w:r>
      <w:r>
        <w:fldChar w:fldCharType="separate"/>
      </w:r>
      <w:r w:rsidR="00872BDD">
        <w:rPr>
          <w:noProof/>
        </w:rPr>
        <w:t>20</w:t>
      </w:r>
      <w:r>
        <w:fldChar w:fldCharType="end"/>
      </w:r>
      <w:r>
        <w:t xml:space="preserve"> </w:t>
      </w:r>
      <w:r w:rsidRPr="0077031D">
        <w:t>Kūrėjo ir administratoriaus pagal atitinkama žanrą pasirinktų dainų sąrašas (Client Pop songs genres)</w:t>
      </w:r>
      <w:bookmarkEnd w:id="35"/>
    </w:p>
    <w:p w14:paraId="23D1FCEC" w14:textId="77777777" w:rsidR="008436E5" w:rsidRDefault="008436E5" w:rsidP="00510773">
      <w:pPr>
        <w:keepNext/>
        <w:ind w:firstLine="0"/>
        <w:jc w:val="center"/>
      </w:pPr>
      <w:r>
        <w:rPr>
          <w:noProof/>
        </w:rPr>
        <w:drawing>
          <wp:inline distT="114300" distB="114300" distL="114300" distR="114300" wp14:anchorId="62F91BE2" wp14:editId="09AF8ED0">
            <wp:extent cx="5731200" cy="320040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3200400"/>
                    </a:xfrm>
                    <a:prstGeom prst="rect">
                      <a:avLst/>
                    </a:prstGeom>
                    <a:ln/>
                  </pic:spPr>
                </pic:pic>
              </a:graphicData>
            </a:graphic>
          </wp:inline>
        </w:drawing>
      </w:r>
    </w:p>
    <w:p w14:paraId="3F531063" w14:textId="42EB9CB7" w:rsidR="008436E5" w:rsidRDefault="008436E5" w:rsidP="00510773">
      <w:pPr>
        <w:pStyle w:val="Caption"/>
        <w:ind w:firstLine="0"/>
        <w:jc w:val="center"/>
      </w:pPr>
      <w:bookmarkStart w:id="36" w:name="_Toc54866624"/>
      <w:r>
        <w:t xml:space="preserve">pav. </w:t>
      </w:r>
      <w:r>
        <w:fldChar w:fldCharType="begin"/>
      </w:r>
      <w:r>
        <w:instrText xml:space="preserve"> SEQ pav. \* ARABIC </w:instrText>
      </w:r>
      <w:r>
        <w:fldChar w:fldCharType="separate"/>
      </w:r>
      <w:r w:rsidR="00872BDD">
        <w:rPr>
          <w:noProof/>
        </w:rPr>
        <w:t>21</w:t>
      </w:r>
      <w:r>
        <w:fldChar w:fldCharType="end"/>
      </w:r>
      <w:r>
        <w:t xml:space="preserve"> </w:t>
      </w:r>
      <w:r w:rsidRPr="00B35E52">
        <w:t>Kūrėjo muzikos įkėlimo langas (Artist music upload page)</w:t>
      </w:r>
      <w:bookmarkEnd w:id="36"/>
    </w:p>
    <w:p w14:paraId="26AE899E" w14:textId="312076C7" w:rsidR="00DA7F78" w:rsidRPr="0009381F" w:rsidRDefault="00440F0C" w:rsidP="009E5F9E">
      <w:pPr>
        <w:ind w:firstLine="0"/>
        <w:jc w:val="left"/>
      </w:pPr>
      <w:r w:rsidRPr="0009381F">
        <w:br w:type="page"/>
      </w:r>
    </w:p>
    <w:p w14:paraId="03C9E892" w14:textId="67960F16" w:rsidR="009629A0" w:rsidRPr="0009381F" w:rsidRDefault="00705CDE" w:rsidP="009E5F9E">
      <w:pPr>
        <w:pStyle w:val="Heading2"/>
        <w:numPr>
          <w:ilvl w:val="0"/>
          <w:numId w:val="11"/>
        </w:numPr>
        <w:spacing w:after="120"/>
      </w:pPr>
      <w:bookmarkStart w:id="37" w:name="_Toc54866559"/>
      <w:r w:rsidRPr="0009381F">
        <w:lastRenderedPageBreak/>
        <w:t>I</w:t>
      </w:r>
      <w:r w:rsidR="009629A0" w:rsidRPr="0009381F">
        <w:t>švados</w:t>
      </w:r>
      <w:bookmarkEnd w:id="37"/>
    </w:p>
    <w:p w14:paraId="5F5188C0" w14:textId="77777777" w:rsidR="00410897" w:rsidRPr="00410897" w:rsidRDefault="00410897" w:rsidP="00410897">
      <w:pPr>
        <w:ind w:firstLine="360"/>
        <w:rPr>
          <w:szCs w:val="24"/>
        </w:rPr>
      </w:pPr>
      <w:r w:rsidRPr="00410897">
        <w:rPr>
          <w:szCs w:val="24"/>
        </w:rPr>
        <w:t xml:space="preserve">Įgyvendinus paskirtą laboratorinio darbo tikslą - informacinės sistemos sąsajos vizijos apibrėžimą, susipažinome su mock-up bei user flow diagramomis, kuriose nurodėme naudotojo sąveikavimą su Virtualios Realybės muzikos grotuvo sąsają. </w:t>
      </w:r>
    </w:p>
    <w:p w14:paraId="27011D55" w14:textId="55F81573" w:rsidR="00E946E6" w:rsidRDefault="00410897" w:rsidP="00410897">
      <w:pPr>
        <w:ind w:firstLine="360"/>
        <w:rPr>
          <w:szCs w:val="24"/>
        </w:rPr>
      </w:pPr>
      <w:r w:rsidRPr="00410897">
        <w:rPr>
          <w:szCs w:val="24"/>
        </w:rPr>
        <w:t>Kuriant sąsajos idėjų maketus, atsižvelgėme į kitas muzikos grotuvų aplikacijas, kad galėtume geriau suprasti, kokie yra esminiai naudotojų siekiai ir sistemos paslaugas atitinkantys langai. Taip pat, maketo dizaine pasirinkome spalvas, kurios teiktu mažesnę apkrovą akims ir naudotojas galėtų naudotis aplikacija bet kuriuo paros metu. Ryškiai žalia spalva simbolizuoja atliktą pasirinkimą, arba interaktyvų mygtuką. Pilka spalva - neatlikta pasirinkimą, arba taip pat interaktyvų lauką/mygtuką.</w:t>
      </w:r>
      <w:r w:rsidR="00E946E6">
        <w:rPr>
          <w:szCs w:val="24"/>
        </w:rPr>
        <w:br w:type="page"/>
      </w:r>
    </w:p>
    <w:p w14:paraId="64E9DC64" w14:textId="1E89C6D7" w:rsidR="00510773" w:rsidRDefault="00510773" w:rsidP="00510773">
      <w:pPr>
        <w:pStyle w:val="Heading2"/>
        <w:numPr>
          <w:ilvl w:val="0"/>
          <w:numId w:val="11"/>
        </w:numPr>
        <w:spacing w:after="120"/>
      </w:pPr>
      <w:bookmarkStart w:id="38" w:name="_Toc54866560"/>
      <w:r>
        <w:lastRenderedPageBreak/>
        <w:t>Šaltiniai</w:t>
      </w:r>
      <w:bookmarkEnd w:id="38"/>
    </w:p>
    <w:p w14:paraId="618953E2" w14:textId="07CC28C3" w:rsidR="00510773" w:rsidRPr="00510773" w:rsidRDefault="00510773" w:rsidP="00510773">
      <w:pPr>
        <w:pStyle w:val="ListParagraph"/>
        <w:numPr>
          <w:ilvl w:val="0"/>
          <w:numId w:val="20"/>
        </w:numPr>
      </w:pPr>
      <w:r w:rsidRPr="00510773">
        <w:t xml:space="preserve">Mock-up ir User Flow diagramu kūrimui naudotas įrankis: </w:t>
      </w:r>
      <w:hyperlink r:id="rId33" w:history="1">
        <w:r w:rsidRPr="00510773">
          <w:rPr>
            <w:rStyle w:val="Hyperlink"/>
          </w:rPr>
          <w:t>https://app.diagrams.net</w:t>
        </w:r>
      </w:hyperlink>
    </w:p>
    <w:p w14:paraId="0BFDA4BF" w14:textId="55D842BD" w:rsidR="00510773" w:rsidRPr="00510773" w:rsidRDefault="0088301B" w:rsidP="00510773">
      <w:pPr>
        <w:pStyle w:val="ListParagraph"/>
        <w:numPr>
          <w:ilvl w:val="0"/>
          <w:numId w:val="20"/>
        </w:numPr>
      </w:pPr>
      <w:hyperlink r:id="rId34" w:history="1">
        <w:r w:rsidR="00510773" w:rsidRPr="00510773">
          <w:rPr>
            <w:rStyle w:val="Hyperlink"/>
          </w:rPr>
          <w:t>Sąsajos dizaino idėjoms naudoti įrankiai</w:t>
        </w:r>
      </w:hyperlink>
    </w:p>
    <w:p w14:paraId="202DE456" w14:textId="7D458663" w:rsidR="00510773" w:rsidRPr="00510773" w:rsidRDefault="00510773" w:rsidP="00510773">
      <w:pPr>
        <w:pStyle w:val="ListParagraph"/>
        <w:numPr>
          <w:ilvl w:val="0"/>
          <w:numId w:val="20"/>
        </w:numPr>
      </w:pPr>
      <w:r w:rsidRPr="00510773">
        <w:t>Sistemos sąsajų maketui parengti naudotas Photoshop CC 2020 įrankis;</w:t>
      </w:r>
    </w:p>
    <w:sectPr w:rsidR="00510773" w:rsidRPr="00510773" w:rsidSect="00A2004E">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94356" w14:textId="77777777" w:rsidR="0088301B" w:rsidRDefault="0088301B">
      <w:r>
        <w:separator/>
      </w:r>
    </w:p>
  </w:endnote>
  <w:endnote w:type="continuationSeparator" w:id="0">
    <w:p w14:paraId="222FCB57" w14:textId="77777777" w:rsidR="0088301B" w:rsidRDefault="00883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D51433" w:rsidRDefault="00D51433"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D51433" w:rsidRDefault="00D51433"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D51433" w:rsidRDefault="00D5143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D51433" w:rsidRDefault="00D5143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084A4" w14:textId="77777777" w:rsidR="0088301B" w:rsidRDefault="0088301B">
      <w:r>
        <w:separator/>
      </w:r>
    </w:p>
  </w:footnote>
  <w:footnote w:type="continuationSeparator" w:id="0">
    <w:p w14:paraId="46892717" w14:textId="77777777" w:rsidR="0088301B" w:rsidRDefault="00883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D51433" w:rsidRPr="00EB5168" w:rsidRDefault="00D51433"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86142"/>
    <w:multiLevelType w:val="multilevel"/>
    <w:tmpl w:val="B87AA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 w15:restartNumberingAfterBreak="0">
    <w:nsid w:val="15AD4736"/>
    <w:multiLevelType w:val="hybridMultilevel"/>
    <w:tmpl w:val="5808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27826"/>
    <w:multiLevelType w:val="hybridMultilevel"/>
    <w:tmpl w:val="4C2498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612E68"/>
    <w:multiLevelType w:val="multilevel"/>
    <w:tmpl w:val="1BD88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5F2A29"/>
    <w:multiLevelType w:val="multilevel"/>
    <w:tmpl w:val="0409001F"/>
    <w:lvl w:ilvl="0">
      <w:start w:val="1"/>
      <w:numFmt w:val="decimal"/>
      <w:lvlText w:val="%1."/>
      <w:lvlJc w:val="left"/>
      <w:pPr>
        <w:ind w:left="1571" w:hanging="360"/>
      </w:pPr>
    </w:lvl>
    <w:lvl w:ilvl="1">
      <w:start w:val="1"/>
      <w:numFmt w:val="decimal"/>
      <w:lvlText w:val="%1.%2."/>
      <w:lvlJc w:val="left"/>
      <w:pPr>
        <w:ind w:left="2003" w:hanging="432"/>
      </w:pPr>
    </w:lvl>
    <w:lvl w:ilvl="2">
      <w:start w:val="1"/>
      <w:numFmt w:val="decimal"/>
      <w:lvlText w:val="%1.%2.%3."/>
      <w:lvlJc w:val="left"/>
      <w:pPr>
        <w:ind w:left="2435" w:hanging="504"/>
      </w:pPr>
    </w:lvl>
    <w:lvl w:ilvl="3">
      <w:start w:val="1"/>
      <w:numFmt w:val="decimal"/>
      <w:lvlText w:val="%1.%2.%3.%4."/>
      <w:lvlJc w:val="left"/>
      <w:pPr>
        <w:ind w:left="2939" w:hanging="648"/>
      </w:pPr>
    </w:lvl>
    <w:lvl w:ilvl="4">
      <w:start w:val="1"/>
      <w:numFmt w:val="decimal"/>
      <w:lvlText w:val="%1.%2.%3.%4.%5."/>
      <w:lvlJc w:val="left"/>
      <w:pPr>
        <w:ind w:left="3443" w:hanging="792"/>
      </w:pPr>
    </w:lvl>
    <w:lvl w:ilvl="5">
      <w:start w:val="1"/>
      <w:numFmt w:val="decimal"/>
      <w:lvlText w:val="%1.%2.%3.%4.%5.%6."/>
      <w:lvlJc w:val="left"/>
      <w:pPr>
        <w:ind w:left="3947" w:hanging="936"/>
      </w:pPr>
    </w:lvl>
    <w:lvl w:ilvl="6">
      <w:start w:val="1"/>
      <w:numFmt w:val="decimal"/>
      <w:lvlText w:val="%1.%2.%3.%4.%5.%6.%7."/>
      <w:lvlJc w:val="left"/>
      <w:pPr>
        <w:ind w:left="4451" w:hanging="1080"/>
      </w:pPr>
    </w:lvl>
    <w:lvl w:ilvl="7">
      <w:start w:val="1"/>
      <w:numFmt w:val="decimal"/>
      <w:lvlText w:val="%1.%2.%3.%4.%5.%6.%7.%8."/>
      <w:lvlJc w:val="left"/>
      <w:pPr>
        <w:ind w:left="4955" w:hanging="1224"/>
      </w:pPr>
    </w:lvl>
    <w:lvl w:ilvl="8">
      <w:start w:val="1"/>
      <w:numFmt w:val="decimal"/>
      <w:lvlText w:val="%1.%2.%3.%4.%5.%6.%7.%8.%9."/>
      <w:lvlJc w:val="left"/>
      <w:pPr>
        <w:ind w:left="5531" w:hanging="1440"/>
      </w:pPr>
    </w:lvl>
  </w:abstractNum>
  <w:abstractNum w:abstractNumId="8" w15:restartNumberingAfterBreak="0">
    <w:nsid w:val="3C984D59"/>
    <w:multiLevelType w:val="hybridMultilevel"/>
    <w:tmpl w:val="1C62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886707"/>
    <w:multiLevelType w:val="hybridMultilevel"/>
    <w:tmpl w:val="91ACF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A63753"/>
    <w:multiLevelType w:val="hybridMultilevel"/>
    <w:tmpl w:val="32F44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1417"/>
        </w:tabs>
        <w:ind w:left="1417"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6"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8"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7B7E72CB"/>
    <w:multiLevelType w:val="hybridMultilevel"/>
    <w:tmpl w:val="6EE00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5"/>
  </w:num>
  <w:num w:numId="3">
    <w:abstractNumId w:val="16"/>
  </w:num>
  <w:num w:numId="4">
    <w:abstractNumId w:val="14"/>
  </w:num>
  <w:num w:numId="5">
    <w:abstractNumId w:val="11"/>
  </w:num>
  <w:num w:numId="6">
    <w:abstractNumId w:val="9"/>
  </w:num>
  <w:num w:numId="7">
    <w:abstractNumId w:val="10"/>
  </w:num>
  <w:num w:numId="8">
    <w:abstractNumId w:val="1"/>
  </w:num>
  <w:num w:numId="9">
    <w:abstractNumId w:val="17"/>
  </w:num>
  <w:num w:numId="10">
    <w:abstractNumId w:val="4"/>
  </w:num>
  <w:num w:numId="11">
    <w:abstractNumId w:val="15"/>
  </w:num>
  <w:num w:numId="12">
    <w:abstractNumId w:val="13"/>
  </w:num>
  <w:num w:numId="13">
    <w:abstractNumId w:val="8"/>
  </w:num>
  <w:num w:numId="14">
    <w:abstractNumId w:val="19"/>
  </w:num>
  <w:num w:numId="15">
    <w:abstractNumId w:val="3"/>
  </w:num>
  <w:num w:numId="16">
    <w:abstractNumId w:val="12"/>
  </w:num>
  <w:num w:numId="17">
    <w:abstractNumId w:val="6"/>
  </w:num>
  <w:num w:numId="18">
    <w:abstractNumId w:val="7"/>
  </w:num>
  <w:num w:numId="19">
    <w:abstractNumId w:val="0"/>
  </w:num>
  <w:num w:numId="2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36F03"/>
    <w:rsid w:val="0004159B"/>
    <w:rsid w:val="00043022"/>
    <w:rsid w:val="000433E4"/>
    <w:rsid w:val="00044BD9"/>
    <w:rsid w:val="0004500E"/>
    <w:rsid w:val="00054D95"/>
    <w:rsid w:val="00056114"/>
    <w:rsid w:val="00056709"/>
    <w:rsid w:val="00064295"/>
    <w:rsid w:val="00064E57"/>
    <w:rsid w:val="000658EA"/>
    <w:rsid w:val="00067B54"/>
    <w:rsid w:val="0007126F"/>
    <w:rsid w:val="00076406"/>
    <w:rsid w:val="00080477"/>
    <w:rsid w:val="00080859"/>
    <w:rsid w:val="00080FF3"/>
    <w:rsid w:val="000825D4"/>
    <w:rsid w:val="00082BEB"/>
    <w:rsid w:val="000832F0"/>
    <w:rsid w:val="00085A0A"/>
    <w:rsid w:val="0009000F"/>
    <w:rsid w:val="00092209"/>
    <w:rsid w:val="0009378B"/>
    <w:rsid w:val="0009381F"/>
    <w:rsid w:val="00094549"/>
    <w:rsid w:val="000959E3"/>
    <w:rsid w:val="00096BC6"/>
    <w:rsid w:val="000A0D4F"/>
    <w:rsid w:val="000A2304"/>
    <w:rsid w:val="000A3629"/>
    <w:rsid w:val="000A57EC"/>
    <w:rsid w:val="000A6913"/>
    <w:rsid w:val="000A6DB0"/>
    <w:rsid w:val="000A74D7"/>
    <w:rsid w:val="000B13D8"/>
    <w:rsid w:val="000B2991"/>
    <w:rsid w:val="000B4CF5"/>
    <w:rsid w:val="000B5D73"/>
    <w:rsid w:val="000B7D0D"/>
    <w:rsid w:val="000C079C"/>
    <w:rsid w:val="000C2B07"/>
    <w:rsid w:val="000C2EAA"/>
    <w:rsid w:val="000C3507"/>
    <w:rsid w:val="000C3FFC"/>
    <w:rsid w:val="000C6F79"/>
    <w:rsid w:val="000D0675"/>
    <w:rsid w:val="000D15FD"/>
    <w:rsid w:val="000D25FD"/>
    <w:rsid w:val="000D44CE"/>
    <w:rsid w:val="000D7A64"/>
    <w:rsid w:val="000E0A27"/>
    <w:rsid w:val="000E139D"/>
    <w:rsid w:val="000E332F"/>
    <w:rsid w:val="000E4268"/>
    <w:rsid w:val="000E6E54"/>
    <w:rsid w:val="000E7DC5"/>
    <w:rsid w:val="000F0070"/>
    <w:rsid w:val="000F33EB"/>
    <w:rsid w:val="000F412D"/>
    <w:rsid w:val="000F4309"/>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C57"/>
    <w:rsid w:val="00113139"/>
    <w:rsid w:val="0011438D"/>
    <w:rsid w:val="001172C3"/>
    <w:rsid w:val="00117978"/>
    <w:rsid w:val="001226A8"/>
    <w:rsid w:val="00123A79"/>
    <w:rsid w:val="0012532C"/>
    <w:rsid w:val="00130523"/>
    <w:rsid w:val="00132FB9"/>
    <w:rsid w:val="00134196"/>
    <w:rsid w:val="001357DF"/>
    <w:rsid w:val="001369C7"/>
    <w:rsid w:val="00140065"/>
    <w:rsid w:val="00140C26"/>
    <w:rsid w:val="0014324A"/>
    <w:rsid w:val="00145E4E"/>
    <w:rsid w:val="001517FD"/>
    <w:rsid w:val="00151C84"/>
    <w:rsid w:val="0015290A"/>
    <w:rsid w:val="00152F03"/>
    <w:rsid w:val="001536AE"/>
    <w:rsid w:val="00154705"/>
    <w:rsid w:val="00154F32"/>
    <w:rsid w:val="00155A4E"/>
    <w:rsid w:val="0015714D"/>
    <w:rsid w:val="00160569"/>
    <w:rsid w:val="00161200"/>
    <w:rsid w:val="001622E8"/>
    <w:rsid w:val="00164F77"/>
    <w:rsid w:val="00167928"/>
    <w:rsid w:val="00172215"/>
    <w:rsid w:val="00172795"/>
    <w:rsid w:val="00172F82"/>
    <w:rsid w:val="00175105"/>
    <w:rsid w:val="00176092"/>
    <w:rsid w:val="001762FD"/>
    <w:rsid w:val="001765D6"/>
    <w:rsid w:val="001767A4"/>
    <w:rsid w:val="00181517"/>
    <w:rsid w:val="00182416"/>
    <w:rsid w:val="00183F67"/>
    <w:rsid w:val="00185037"/>
    <w:rsid w:val="0018586E"/>
    <w:rsid w:val="00186E09"/>
    <w:rsid w:val="00187BB1"/>
    <w:rsid w:val="0019046D"/>
    <w:rsid w:val="00190712"/>
    <w:rsid w:val="00192C49"/>
    <w:rsid w:val="001958B8"/>
    <w:rsid w:val="001973BC"/>
    <w:rsid w:val="001976B9"/>
    <w:rsid w:val="001A02EC"/>
    <w:rsid w:val="001B29C8"/>
    <w:rsid w:val="001C11D2"/>
    <w:rsid w:val="001C3532"/>
    <w:rsid w:val="001C3708"/>
    <w:rsid w:val="001C6E40"/>
    <w:rsid w:val="001C7627"/>
    <w:rsid w:val="001D2DEA"/>
    <w:rsid w:val="001D56C3"/>
    <w:rsid w:val="001D66B0"/>
    <w:rsid w:val="001E3435"/>
    <w:rsid w:val="001E55FA"/>
    <w:rsid w:val="001E733B"/>
    <w:rsid w:val="001E7D74"/>
    <w:rsid w:val="001F0046"/>
    <w:rsid w:val="001F5A56"/>
    <w:rsid w:val="001F5FF4"/>
    <w:rsid w:val="001F6FE0"/>
    <w:rsid w:val="00201117"/>
    <w:rsid w:val="00205D2E"/>
    <w:rsid w:val="00207DFC"/>
    <w:rsid w:val="002114F4"/>
    <w:rsid w:val="00212D44"/>
    <w:rsid w:val="00212F56"/>
    <w:rsid w:val="00212FA8"/>
    <w:rsid w:val="002203E2"/>
    <w:rsid w:val="002235B7"/>
    <w:rsid w:val="00226642"/>
    <w:rsid w:val="00230C0A"/>
    <w:rsid w:val="00234066"/>
    <w:rsid w:val="00234BD5"/>
    <w:rsid w:val="002368CE"/>
    <w:rsid w:val="0023759A"/>
    <w:rsid w:val="002410A0"/>
    <w:rsid w:val="002432A1"/>
    <w:rsid w:val="00244634"/>
    <w:rsid w:val="00251C2A"/>
    <w:rsid w:val="0025438A"/>
    <w:rsid w:val="002550EB"/>
    <w:rsid w:val="0025588D"/>
    <w:rsid w:val="002574F5"/>
    <w:rsid w:val="0026034E"/>
    <w:rsid w:val="00260E98"/>
    <w:rsid w:val="00260F87"/>
    <w:rsid w:val="002630C4"/>
    <w:rsid w:val="00263818"/>
    <w:rsid w:val="002639E6"/>
    <w:rsid w:val="0026591E"/>
    <w:rsid w:val="002662B3"/>
    <w:rsid w:val="00266B6F"/>
    <w:rsid w:val="00270286"/>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0D99"/>
    <w:rsid w:val="002A1142"/>
    <w:rsid w:val="002A356C"/>
    <w:rsid w:val="002A37AB"/>
    <w:rsid w:val="002A41C1"/>
    <w:rsid w:val="002A66B8"/>
    <w:rsid w:val="002A7FF3"/>
    <w:rsid w:val="002B0E40"/>
    <w:rsid w:val="002B1B1F"/>
    <w:rsid w:val="002B4278"/>
    <w:rsid w:val="002B4EFB"/>
    <w:rsid w:val="002B66CE"/>
    <w:rsid w:val="002B6CE2"/>
    <w:rsid w:val="002B70A7"/>
    <w:rsid w:val="002B7CDB"/>
    <w:rsid w:val="002C56BD"/>
    <w:rsid w:val="002C6819"/>
    <w:rsid w:val="002C743E"/>
    <w:rsid w:val="002D0984"/>
    <w:rsid w:val="002D1152"/>
    <w:rsid w:val="002D477B"/>
    <w:rsid w:val="002E264F"/>
    <w:rsid w:val="002E340B"/>
    <w:rsid w:val="002E3EF8"/>
    <w:rsid w:val="002E5A30"/>
    <w:rsid w:val="002E656E"/>
    <w:rsid w:val="002E688C"/>
    <w:rsid w:val="002E6B8B"/>
    <w:rsid w:val="002F1949"/>
    <w:rsid w:val="002F4005"/>
    <w:rsid w:val="002F779B"/>
    <w:rsid w:val="00301E77"/>
    <w:rsid w:val="003046F4"/>
    <w:rsid w:val="003046FE"/>
    <w:rsid w:val="00310A69"/>
    <w:rsid w:val="00317595"/>
    <w:rsid w:val="00320BF4"/>
    <w:rsid w:val="00320E1E"/>
    <w:rsid w:val="00321E4D"/>
    <w:rsid w:val="00327EB8"/>
    <w:rsid w:val="00330BF3"/>
    <w:rsid w:val="0033224C"/>
    <w:rsid w:val="003327BD"/>
    <w:rsid w:val="00332F1C"/>
    <w:rsid w:val="00341EA4"/>
    <w:rsid w:val="00342A79"/>
    <w:rsid w:val="00345C4F"/>
    <w:rsid w:val="00352315"/>
    <w:rsid w:val="003561BA"/>
    <w:rsid w:val="0036108C"/>
    <w:rsid w:val="00367D1B"/>
    <w:rsid w:val="00370E49"/>
    <w:rsid w:val="00372E33"/>
    <w:rsid w:val="00372EEA"/>
    <w:rsid w:val="00373087"/>
    <w:rsid w:val="00377211"/>
    <w:rsid w:val="003776E5"/>
    <w:rsid w:val="00377DD5"/>
    <w:rsid w:val="00380282"/>
    <w:rsid w:val="00380526"/>
    <w:rsid w:val="00381A88"/>
    <w:rsid w:val="00382D0A"/>
    <w:rsid w:val="00384E17"/>
    <w:rsid w:val="00393EE3"/>
    <w:rsid w:val="003955F3"/>
    <w:rsid w:val="00396976"/>
    <w:rsid w:val="003971FE"/>
    <w:rsid w:val="003A035D"/>
    <w:rsid w:val="003A47BA"/>
    <w:rsid w:val="003A54F6"/>
    <w:rsid w:val="003A5F6F"/>
    <w:rsid w:val="003A71C5"/>
    <w:rsid w:val="003B09FF"/>
    <w:rsid w:val="003B227D"/>
    <w:rsid w:val="003B3DC5"/>
    <w:rsid w:val="003B42DC"/>
    <w:rsid w:val="003B553E"/>
    <w:rsid w:val="003C392D"/>
    <w:rsid w:val="003C3EA2"/>
    <w:rsid w:val="003C42BE"/>
    <w:rsid w:val="003C4963"/>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A22"/>
    <w:rsid w:val="00406CD7"/>
    <w:rsid w:val="0041019E"/>
    <w:rsid w:val="00410897"/>
    <w:rsid w:val="00412BDF"/>
    <w:rsid w:val="00415D80"/>
    <w:rsid w:val="004200EF"/>
    <w:rsid w:val="004205D5"/>
    <w:rsid w:val="00421252"/>
    <w:rsid w:val="00421C63"/>
    <w:rsid w:val="0042507E"/>
    <w:rsid w:val="00425676"/>
    <w:rsid w:val="00427760"/>
    <w:rsid w:val="0043377B"/>
    <w:rsid w:val="00433D17"/>
    <w:rsid w:val="00433E53"/>
    <w:rsid w:val="00435B58"/>
    <w:rsid w:val="004372CB"/>
    <w:rsid w:val="00440622"/>
    <w:rsid w:val="00440AEF"/>
    <w:rsid w:val="00440F0C"/>
    <w:rsid w:val="0044259D"/>
    <w:rsid w:val="00443664"/>
    <w:rsid w:val="00444E1C"/>
    <w:rsid w:val="00446AE7"/>
    <w:rsid w:val="00446B4A"/>
    <w:rsid w:val="00446BD2"/>
    <w:rsid w:val="00447E48"/>
    <w:rsid w:val="004506C0"/>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7500"/>
    <w:rsid w:val="004877AE"/>
    <w:rsid w:val="00490672"/>
    <w:rsid w:val="00492790"/>
    <w:rsid w:val="004965DE"/>
    <w:rsid w:val="00496B49"/>
    <w:rsid w:val="004A2569"/>
    <w:rsid w:val="004A63F9"/>
    <w:rsid w:val="004A6742"/>
    <w:rsid w:val="004A6A01"/>
    <w:rsid w:val="004B1271"/>
    <w:rsid w:val="004B2ED0"/>
    <w:rsid w:val="004B42C7"/>
    <w:rsid w:val="004B64F8"/>
    <w:rsid w:val="004B6E87"/>
    <w:rsid w:val="004B6F52"/>
    <w:rsid w:val="004B7F4D"/>
    <w:rsid w:val="004C224F"/>
    <w:rsid w:val="004C2CC5"/>
    <w:rsid w:val="004C3D88"/>
    <w:rsid w:val="004C64B9"/>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03CE"/>
    <w:rsid w:val="005058AA"/>
    <w:rsid w:val="00505FD9"/>
    <w:rsid w:val="005067AC"/>
    <w:rsid w:val="005067CA"/>
    <w:rsid w:val="00507CA7"/>
    <w:rsid w:val="0051025F"/>
    <w:rsid w:val="00510773"/>
    <w:rsid w:val="00511893"/>
    <w:rsid w:val="00513D10"/>
    <w:rsid w:val="00515E58"/>
    <w:rsid w:val="00516090"/>
    <w:rsid w:val="0052026C"/>
    <w:rsid w:val="00521ABD"/>
    <w:rsid w:val="00524537"/>
    <w:rsid w:val="00525A53"/>
    <w:rsid w:val="005268FE"/>
    <w:rsid w:val="00530865"/>
    <w:rsid w:val="00530940"/>
    <w:rsid w:val="00531F74"/>
    <w:rsid w:val="00533D15"/>
    <w:rsid w:val="0053478B"/>
    <w:rsid w:val="00535AD8"/>
    <w:rsid w:val="0053779C"/>
    <w:rsid w:val="005417C1"/>
    <w:rsid w:val="0054305F"/>
    <w:rsid w:val="00543F82"/>
    <w:rsid w:val="00544F80"/>
    <w:rsid w:val="00545ECB"/>
    <w:rsid w:val="00546714"/>
    <w:rsid w:val="00550E78"/>
    <w:rsid w:val="00553C0D"/>
    <w:rsid w:val="00554913"/>
    <w:rsid w:val="00554FCA"/>
    <w:rsid w:val="00556547"/>
    <w:rsid w:val="005601D9"/>
    <w:rsid w:val="005742DA"/>
    <w:rsid w:val="0057537F"/>
    <w:rsid w:val="00576EC9"/>
    <w:rsid w:val="00580238"/>
    <w:rsid w:val="005806F6"/>
    <w:rsid w:val="00582F44"/>
    <w:rsid w:val="00583822"/>
    <w:rsid w:val="00587F9E"/>
    <w:rsid w:val="0059027D"/>
    <w:rsid w:val="00590B25"/>
    <w:rsid w:val="00591B3F"/>
    <w:rsid w:val="00593D70"/>
    <w:rsid w:val="00596CB6"/>
    <w:rsid w:val="005A1B2C"/>
    <w:rsid w:val="005A48C1"/>
    <w:rsid w:val="005A48E1"/>
    <w:rsid w:val="005B00EF"/>
    <w:rsid w:val="005B0482"/>
    <w:rsid w:val="005B13B5"/>
    <w:rsid w:val="005B46B0"/>
    <w:rsid w:val="005B591C"/>
    <w:rsid w:val="005C0310"/>
    <w:rsid w:val="005C15CF"/>
    <w:rsid w:val="005C1678"/>
    <w:rsid w:val="005C1A62"/>
    <w:rsid w:val="005C2F3D"/>
    <w:rsid w:val="005C4246"/>
    <w:rsid w:val="005C4C55"/>
    <w:rsid w:val="005C73ED"/>
    <w:rsid w:val="005D2649"/>
    <w:rsid w:val="005D3789"/>
    <w:rsid w:val="005D5CC7"/>
    <w:rsid w:val="005E2108"/>
    <w:rsid w:val="005E24A9"/>
    <w:rsid w:val="005F283E"/>
    <w:rsid w:val="005F2ED5"/>
    <w:rsid w:val="005F3AD7"/>
    <w:rsid w:val="005F3C3A"/>
    <w:rsid w:val="005F76F8"/>
    <w:rsid w:val="005F7F52"/>
    <w:rsid w:val="00600589"/>
    <w:rsid w:val="00601796"/>
    <w:rsid w:val="00602D08"/>
    <w:rsid w:val="00606FA0"/>
    <w:rsid w:val="00612102"/>
    <w:rsid w:val="006126A7"/>
    <w:rsid w:val="00614822"/>
    <w:rsid w:val="00617A29"/>
    <w:rsid w:val="0062264E"/>
    <w:rsid w:val="00623229"/>
    <w:rsid w:val="00623431"/>
    <w:rsid w:val="00623B87"/>
    <w:rsid w:val="00623E9A"/>
    <w:rsid w:val="00625D0F"/>
    <w:rsid w:val="0062647E"/>
    <w:rsid w:val="0063144E"/>
    <w:rsid w:val="006325ED"/>
    <w:rsid w:val="006329D9"/>
    <w:rsid w:val="00633624"/>
    <w:rsid w:val="00641A68"/>
    <w:rsid w:val="00641D56"/>
    <w:rsid w:val="00642194"/>
    <w:rsid w:val="00643474"/>
    <w:rsid w:val="00643494"/>
    <w:rsid w:val="00644B43"/>
    <w:rsid w:val="006454C4"/>
    <w:rsid w:val="00647477"/>
    <w:rsid w:val="0065005E"/>
    <w:rsid w:val="00650309"/>
    <w:rsid w:val="0065597E"/>
    <w:rsid w:val="00656268"/>
    <w:rsid w:val="006617CD"/>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90E02"/>
    <w:rsid w:val="006920DD"/>
    <w:rsid w:val="00694EC8"/>
    <w:rsid w:val="00695216"/>
    <w:rsid w:val="00696A99"/>
    <w:rsid w:val="006A0251"/>
    <w:rsid w:val="006A07A1"/>
    <w:rsid w:val="006A5941"/>
    <w:rsid w:val="006B3C9D"/>
    <w:rsid w:val="006B43A3"/>
    <w:rsid w:val="006C09A0"/>
    <w:rsid w:val="006C26FD"/>
    <w:rsid w:val="006C57AD"/>
    <w:rsid w:val="006C5824"/>
    <w:rsid w:val="006C599C"/>
    <w:rsid w:val="006C5B5D"/>
    <w:rsid w:val="006D177F"/>
    <w:rsid w:val="006D26CE"/>
    <w:rsid w:val="006D2A2A"/>
    <w:rsid w:val="006D2EC9"/>
    <w:rsid w:val="006D5D89"/>
    <w:rsid w:val="006D7ED4"/>
    <w:rsid w:val="006E2B03"/>
    <w:rsid w:val="006E3B8D"/>
    <w:rsid w:val="006E61E6"/>
    <w:rsid w:val="006F03BA"/>
    <w:rsid w:val="006F30FD"/>
    <w:rsid w:val="006F6D34"/>
    <w:rsid w:val="0070040A"/>
    <w:rsid w:val="007016E8"/>
    <w:rsid w:val="00702688"/>
    <w:rsid w:val="007036BC"/>
    <w:rsid w:val="00705CDE"/>
    <w:rsid w:val="00713CB5"/>
    <w:rsid w:val="00714439"/>
    <w:rsid w:val="00715446"/>
    <w:rsid w:val="0072290F"/>
    <w:rsid w:val="007234A3"/>
    <w:rsid w:val="007234A8"/>
    <w:rsid w:val="00725672"/>
    <w:rsid w:val="0072597A"/>
    <w:rsid w:val="00726FFB"/>
    <w:rsid w:val="007279B7"/>
    <w:rsid w:val="0073125B"/>
    <w:rsid w:val="00731337"/>
    <w:rsid w:val="007336DB"/>
    <w:rsid w:val="00734654"/>
    <w:rsid w:val="00736543"/>
    <w:rsid w:val="00741840"/>
    <w:rsid w:val="00741FFB"/>
    <w:rsid w:val="00742D42"/>
    <w:rsid w:val="00743EC4"/>
    <w:rsid w:val="00750919"/>
    <w:rsid w:val="00751708"/>
    <w:rsid w:val="00757CAD"/>
    <w:rsid w:val="00757E61"/>
    <w:rsid w:val="00760EFF"/>
    <w:rsid w:val="007629EF"/>
    <w:rsid w:val="00767BD9"/>
    <w:rsid w:val="00770195"/>
    <w:rsid w:val="007711DF"/>
    <w:rsid w:val="00774A23"/>
    <w:rsid w:val="007768B7"/>
    <w:rsid w:val="00776A8A"/>
    <w:rsid w:val="007822A9"/>
    <w:rsid w:val="0079139B"/>
    <w:rsid w:val="00794ADF"/>
    <w:rsid w:val="0079693C"/>
    <w:rsid w:val="00797D9B"/>
    <w:rsid w:val="007A097B"/>
    <w:rsid w:val="007A1598"/>
    <w:rsid w:val="007A2B11"/>
    <w:rsid w:val="007A36B2"/>
    <w:rsid w:val="007A5671"/>
    <w:rsid w:val="007B2D0A"/>
    <w:rsid w:val="007B4067"/>
    <w:rsid w:val="007B710C"/>
    <w:rsid w:val="007B7CB2"/>
    <w:rsid w:val="007C098A"/>
    <w:rsid w:val="007C0EA2"/>
    <w:rsid w:val="007C0FCA"/>
    <w:rsid w:val="007C2572"/>
    <w:rsid w:val="007C7390"/>
    <w:rsid w:val="007C7655"/>
    <w:rsid w:val="007D0FC5"/>
    <w:rsid w:val="007D1817"/>
    <w:rsid w:val="007D3639"/>
    <w:rsid w:val="007D48E4"/>
    <w:rsid w:val="007D5433"/>
    <w:rsid w:val="007D55F8"/>
    <w:rsid w:val="007D59FB"/>
    <w:rsid w:val="007D5B4E"/>
    <w:rsid w:val="007D729A"/>
    <w:rsid w:val="007E10AF"/>
    <w:rsid w:val="007E18F1"/>
    <w:rsid w:val="007E6559"/>
    <w:rsid w:val="007F0092"/>
    <w:rsid w:val="007F33DD"/>
    <w:rsid w:val="007F39F5"/>
    <w:rsid w:val="007F4C06"/>
    <w:rsid w:val="007F729A"/>
    <w:rsid w:val="008023E7"/>
    <w:rsid w:val="00804AA1"/>
    <w:rsid w:val="00806DAB"/>
    <w:rsid w:val="008077B6"/>
    <w:rsid w:val="0081019F"/>
    <w:rsid w:val="00813F58"/>
    <w:rsid w:val="00814341"/>
    <w:rsid w:val="00814E34"/>
    <w:rsid w:val="00815904"/>
    <w:rsid w:val="00815A2D"/>
    <w:rsid w:val="0082001C"/>
    <w:rsid w:val="0082084E"/>
    <w:rsid w:val="00821D42"/>
    <w:rsid w:val="008220EB"/>
    <w:rsid w:val="008224C8"/>
    <w:rsid w:val="008230FF"/>
    <w:rsid w:val="00823199"/>
    <w:rsid w:val="0082365C"/>
    <w:rsid w:val="00824C4B"/>
    <w:rsid w:val="00825F8D"/>
    <w:rsid w:val="00826C60"/>
    <w:rsid w:val="00827748"/>
    <w:rsid w:val="00830232"/>
    <w:rsid w:val="0083672F"/>
    <w:rsid w:val="008369F9"/>
    <w:rsid w:val="00836FE4"/>
    <w:rsid w:val="00840174"/>
    <w:rsid w:val="00841356"/>
    <w:rsid w:val="0084297A"/>
    <w:rsid w:val="008436E5"/>
    <w:rsid w:val="008445A8"/>
    <w:rsid w:val="00844988"/>
    <w:rsid w:val="0084550C"/>
    <w:rsid w:val="008472C6"/>
    <w:rsid w:val="0084798E"/>
    <w:rsid w:val="0085133B"/>
    <w:rsid w:val="0085199B"/>
    <w:rsid w:val="00853509"/>
    <w:rsid w:val="00860577"/>
    <w:rsid w:val="008606F2"/>
    <w:rsid w:val="00860917"/>
    <w:rsid w:val="00864763"/>
    <w:rsid w:val="00864A2F"/>
    <w:rsid w:val="00864E1D"/>
    <w:rsid w:val="0086517A"/>
    <w:rsid w:val="00872BDD"/>
    <w:rsid w:val="008737F8"/>
    <w:rsid w:val="00875342"/>
    <w:rsid w:val="00876C60"/>
    <w:rsid w:val="00881640"/>
    <w:rsid w:val="008818BE"/>
    <w:rsid w:val="00882254"/>
    <w:rsid w:val="0088301B"/>
    <w:rsid w:val="008844F1"/>
    <w:rsid w:val="008850ED"/>
    <w:rsid w:val="00885458"/>
    <w:rsid w:val="00886977"/>
    <w:rsid w:val="008875F1"/>
    <w:rsid w:val="0089160D"/>
    <w:rsid w:val="0089167A"/>
    <w:rsid w:val="00891C35"/>
    <w:rsid w:val="00894015"/>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D0902"/>
    <w:rsid w:val="008D4B3B"/>
    <w:rsid w:val="008D4DE1"/>
    <w:rsid w:val="008D68A9"/>
    <w:rsid w:val="008E0932"/>
    <w:rsid w:val="008E2DC7"/>
    <w:rsid w:val="008E3715"/>
    <w:rsid w:val="008E4978"/>
    <w:rsid w:val="008E4F0E"/>
    <w:rsid w:val="008E5934"/>
    <w:rsid w:val="008E5AA4"/>
    <w:rsid w:val="008E6356"/>
    <w:rsid w:val="008E666E"/>
    <w:rsid w:val="008E7892"/>
    <w:rsid w:val="008F3CD5"/>
    <w:rsid w:val="008F538A"/>
    <w:rsid w:val="008F6291"/>
    <w:rsid w:val="008F7081"/>
    <w:rsid w:val="008F798F"/>
    <w:rsid w:val="008F7D35"/>
    <w:rsid w:val="009001A4"/>
    <w:rsid w:val="009007D5"/>
    <w:rsid w:val="009017D7"/>
    <w:rsid w:val="0090578A"/>
    <w:rsid w:val="00906790"/>
    <w:rsid w:val="00913C6B"/>
    <w:rsid w:val="0091706D"/>
    <w:rsid w:val="00923C03"/>
    <w:rsid w:val="00924E42"/>
    <w:rsid w:val="0092692A"/>
    <w:rsid w:val="00927EA3"/>
    <w:rsid w:val="009305B8"/>
    <w:rsid w:val="00931F2D"/>
    <w:rsid w:val="00932992"/>
    <w:rsid w:val="00934E87"/>
    <w:rsid w:val="009378D5"/>
    <w:rsid w:val="009435AA"/>
    <w:rsid w:val="0094794A"/>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65C"/>
    <w:rsid w:val="009748B9"/>
    <w:rsid w:val="0097575B"/>
    <w:rsid w:val="00975813"/>
    <w:rsid w:val="009769E0"/>
    <w:rsid w:val="00980545"/>
    <w:rsid w:val="009824D8"/>
    <w:rsid w:val="00982A8C"/>
    <w:rsid w:val="0098369E"/>
    <w:rsid w:val="00983B50"/>
    <w:rsid w:val="00984D66"/>
    <w:rsid w:val="009852C7"/>
    <w:rsid w:val="00985F48"/>
    <w:rsid w:val="0098609F"/>
    <w:rsid w:val="00987C88"/>
    <w:rsid w:val="009A0693"/>
    <w:rsid w:val="009A0E4B"/>
    <w:rsid w:val="009A163D"/>
    <w:rsid w:val="009A3465"/>
    <w:rsid w:val="009A4525"/>
    <w:rsid w:val="009B00F4"/>
    <w:rsid w:val="009B054D"/>
    <w:rsid w:val="009B11BC"/>
    <w:rsid w:val="009B5EA7"/>
    <w:rsid w:val="009C0E79"/>
    <w:rsid w:val="009C4EC3"/>
    <w:rsid w:val="009C7764"/>
    <w:rsid w:val="009D0F9F"/>
    <w:rsid w:val="009D2363"/>
    <w:rsid w:val="009D2C7E"/>
    <w:rsid w:val="009D496F"/>
    <w:rsid w:val="009D4FA4"/>
    <w:rsid w:val="009D5473"/>
    <w:rsid w:val="009E001D"/>
    <w:rsid w:val="009E35C1"/>
    <w:rsid w:val="009E5F9E"/>
    <w:rsid w:val="009E605D"/>
    <w:rsid w:val="009E7271"/>
    <w:rsid w:val="009E7446"/>
    <w:rsid w:val="009E7633"/>
    <w:rsid w:val="009E7FB5"/>
    <w:rsid w:val="009F2CA9"/>
    <w:rsid w:val="009F69E5"/>
    <w:rsid w:val="009F6ACE"/>
    <w:rsid w:val="009F7E8B"/>
    <w:rsid w:val="00A00AE3"/>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407A5"/>
    <w:rsid w:val="00A419DE"/>
    <w:rsid w:val="00A4228F"/>
    <w:rsid w:val="00A42F56"/>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809E1"/>
    <w:rsid w:val="00A812BB"/>
    <w:rsid w:val="00A8177E"/>
    <w:rsid w:val="00A830CF"/>
    <w:rsid w:val="00A83C60"/>
    <w:rsid w:val="00A85710"/>
    <w:rsid w:val="00A86565"/>
    <w:rsid w:val="00AA0905"/>
    <w:rsid w:val="00AB107E"/>
    <w:rsid w:val="00AB5EC6"/>
    <w:rsid w:val="00AB7416"/>
    <w:rsid w:val="00AC2B0F"/>
    <w:rsid w:val="00AC2FE5"/>
    <w:rsid w:val="00AD11A9"/>
    <w:rsid w:val="00AD1805"/>
    <w:rsid w:val="00AD3C41"/>
    <w:rsid w:val="00AD3E1D"/>
    <w:rsid w:val="00AE0E37"/>
    <w:rsid w:val="00AE12DD"/>
    <w:rsid w:val="00AE6604"/>
    <w:rsid w:val="00AE7308"/>
    <w:rsid w:val="00AE7C8B"/>
    <w:rsid w:val="00AF2B28"/>
    <w:rsid w:val="00AF51E0"/>
    <w:rsid w:val="00AF5614"/>
    <w:rsid w:val="00AF57C7"/>
    <w:rsid w:val="00AF69C1"/>
    <w:rsid w:val="00B00325"/>
    <w:rsid w:val="00B01162"/>
    <w:rsid w:val="00B05AA1"/>
    <w:rsid w:val="00B15E4B"/>
    <w:rsid w:val="00B20148"/>
    <w:rsid w:val="00B24A3C"/>
    <w:rsid w:val="00B262EE"/>
    <w:rsid w:val="00B27086"/>
    <w:rsid w:val="00B27487"/>
    <w:rsid w:val="00B33813"/>
    <w:rsid w:val="00B34C7F"/>
    <w:rsid w:val="00B4294F"/>
    <w:rsid w:val="00B43971"/>
    <w:rsid w:val="00B52CE6"/>
    <w:rsid w:val="00B53A84"/>
    <w:rsid w:val="00B54D09"/>
    <w:rsid w:val="00B565B4"/>
    <w:rsid w:val="00B620DB"/>
    <w:rsid w:val="00B62EE6"/>
    <w:rsid w:val="00B66447"/>
    <w:rsid w:val="00B67D7A"/>
    <w:rsid w:val="00B70BEC"/>
    <w:rsid w:val="00B70D97"/>
    <w:rsid w:val="00B71472"/>
    <w:rsid w:val="00B7250B"/>
    <w:rsid w:val="00B72AEF"/>
    <w:rsid w:val="00B73C9B"/>
    <w:rsid w:val="00B7450D"/>
    <w:rsid w:val="00B77856"/>
    <w:rsid w:val="00B80F1B"/>
    <w:rsid w:val="00B81974"/>
    <w:rsid w:val="00B82B11"/>
    <w:rsid w:val="00B8390C"/>
    <w:rsid w:val="00B84160"/>
    <w:rsid w:val="00B84FB4"/>
    <w:rsid w:val="00B909AC"/>
    <w:rsid w:val="00B90A9E"/>
    <w:rsid w:val="00B90FF7"/>
    <w:rsid w:val="00B922A3"/>
    <w:rsid w:val="00B92A03"/>
    <w:rsid w:val="00B979B3"/>
    <w:rsid w:val="00BA35F5"/>
    <w:rsid w:val="00BA42F0"/>
    <w:rsid w:val="00BA4DB8"/>
    <w:rsid w:val="00BA5E96"/>
    <w:rsid w:val="00BA7DBF"/>
    <w:rsid w:val="00BB067D"/>
    <w:rsid w:val="00BB118E"/>
    <w:rsid w:val="00BB603E"/>
    <w:rsid w:val="00BC101A"/>
    <w:rsid w:val="00BC38F2"/>
    <w:rsid w:val="00BC4702"/>
    <w:rsid w:val="00BC75AC"/>
    <w:rsid w:val="00BD4D9A"/>
    <w:rsid w:val="00BD76B9"/>
    <w:rsid w:val="00BE1871"/>
    <w:rsid w:val="00BE1EAB"/>
    <w:rsid w:val="00BE28B1"/>
    <w:rsid w:val="00BE7267"/>
    <w:rsid w:val="00BE736B"/>
    <w:rsid w:val="00BF1433"/>
    <w:rsid w:val="00BF1BD6"/>
    <w:rsid w:val="00BF20AE"/>
    <w:rsid w:val="00BF4984"/>
    <w:rsid w:val="00BF55C1"/>
    <w:rsid w:val="00BF7485"/>
    <w:rsid w:val="00C000FE"/>
    <w:rsid w:val="00C006F1"/>
    <w:rsid w:val="00C00E11"/>
    <w:rsid w:val="00C01800"/>
    <w:rsid w:val="00C02382"/>
    <w:rsid w:val="00C0507A"/>
    <w:rsid w:val="00C12D76"/>
    <w:rsid w:val="00C22381"/>
    <w:rsid w:val="00C2241F"/>
    <w:rsid w:val="00C23A5A"/>
    <w:rsid w:val="00C26901"/>
    <w:rsid w:val="00C27D09"/>
    <w:rsid w:val="00C32D2C"/>
    <w:rsid w:val="00C34637"/>
    <w:rsid w:val="00C351B4"/>
    <w:rsid w:val="00C36381"/>
    <w:rsid w:val="00C40ECA"/>
    <w:rsid w:val="00C42A52"/>
    <w:rsid w:val="00C44777"/>
    <w:rsid w:val="00C45F00"/>
    <w:rsid w:val="00C472D1"/>
    <w:rsid w:val="00C4770D"/>
    <w:rsid w:val="00C52751"/>
    <w:rsid w:val="00C5491B"/>
    <w:rsid w:val="00C56C2F"/>
    <w:rsid w:val="00C5791E"/>
    <w:rsid w:val="00C63032"/>
    <w:rsid w:val="00C65297"/>
    <w:rsid w:val="00C65B33"/>
    <w:rsid w:val="00C661E4"/>
    <w:rsid w:val="00C67D9B"/>
    <w:rsid w:val="00C7277A"/>
    <w:rsid w:val="00C746F5"/>
    <w:rsid w:val="00C773F6"/>
    <w:rsid w:val="00C83088"/>
    <w:rsid w:val="00C844C4"/>
    <w:rsid w:val="00C87140"/>
    <w:rsid w:val="00C9041F"/>
    <w:rsid w:val="00C91EE7"/>
    <w:rsid w:val="00C93B49"/>
    <w:rsid w:val="00CA09FB"/>
    <w:rsid w:val="00CA31E9"/>
    <w:rsid w:val="00CA5045"/>
    <w:rsid w:val="00CB3FF4"/>
    <w:rsid w:val="00CB483F"/>
    <w:rsid w:val="00CB5C34"/>
    <w:rsid w:val="00CB5E3D"/>
    <w:rsid w:val="00CB6662"/>
    <w:rsid w:val="00CC10A8"/>
    <w:rsid w:val="00CC2A4F"/>
    <w:rsid w:val="00CC4BCA"/>
    <w:rsid w:val="00CD0BF1"/>
    <w:rsid w:val="00CD2A46"/>
    <w:rsid w:val="00CD4163"/>
    <w:rsid w:val="00CD53B5"/>
    <w:rsid w:val="00CD548A"/>
    <w:rsid w:val="00CD58DB"/>
    <w:rsid w:val="00CD5D5A"/>
    <w:rsid w:val="00CD6B49"/>
    <w:rsid w:val="00CE60D2"/>
    <w:rsid w:val="00CE677B"/>
    <w:rsid w:val="00CF008A"/>
    <w:rsid w:val="00CF0296"/>
    <w:rsid w:val="00CF4332"/>
    <w:rsid w:val="00CF4570"/>
    <w:rsid w:val="00CF53C2"/>
    <w:rsid w:val="00D00535"/>
    <w:rsid w:val="00D01C24"/>
    <w:rsid w:val="00D06FD0"/>
    <w:rsid w:val="00D10218"/>
    <w:rsid w:val="00D1031D"/>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5FE7"/>
    <w:rsid w:val="00D37C37"/>
    <w:rsid w:val="00D402B1"/>
    <w:rsid w:val="00D405BE"/>
    <w:rsid w:val="00D405E1"/>
    <w:rsid w:val="00D409EA"/>
    <w:rsid w:val="00D42B8F"/>
    <w:rsid w:val="00D42CD4"/>
    <w:rsid w:val="00D4582B"/>
    <w:rsid w:val="00D50070"/>
    <w:rsid w:val="00D5028C"/>
    <w:rsid w:val="00D50C59"/>
    <w:rsid w:val="00D51401"/>
    <w:rsid w:val="00D51433"/>
    <w:rsid w:val="00D5274E"/>
    <w:rsid w:val="00D560C9"/>
    <w:rsid w:val="00D5710A"/>
    <w:rsid w:val="00D61E06"/>
    <w:rsid w:val="00D62E82"/>
    <w:rsid w:val="00D63711"/>
    <w:rsid w:val="00D664E2"/>
    <w:rsid w:val="00D70CAA"/>
    <w:rsid w:val="00D80022"/>
    <w:rsid w:val="00D8154A"/>
    <w:rsid w:val="00D84EA3"/>
    <w:rsid w:val="00D87BFD"/>
    <w:rsid w:val="00D90684"/>
    <w:rsid w:val="00D92289"/>
    <w:rsid w:val="00D9339D"/>
    <w:rsid w:val="00D9539C"/>
    <w:rsid w:val="00D957C4"/>
    <w:rsid w:val="00DA0124"/>
    <w:rsid w:val="00DA03A1"/>
    <w:rsid w:val="00DA1F95"/>
    <w:rsid w:val="00DA2E83"/>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1DE7"/>
    <w:rsid w:val="00DC3AE4"/>
    <w:rsid w:val="00DC47B2"/>
    <w:rsid w:val="00DC50B0"/>
    <w:rsid w:val="00DC687B"/>
    <w:rsid w:val="00DD061A"/>
    <w:rsid w:val="00DD1321"/>
    <w:rsid w:val="00DD28AB"/>
    <w:rsid w:val="00DD702F"/>
    <w:rsid w:val="00DD72CB"/>
    <w:rsid w:val="00DE0349"/>
    <w:rsid w:val="00DE0430"/>
    <w:rsid w:val="00DE0A94"/>
    <w:rsid w:val="00DF1D7D"/>
    <w:rsid w:val="00DF325C"/>
    <w:rsid w:val="00DF3DF4"/>
    <w:rsid w:val="00E00F6B"/>
    <w:rsid w:val="00E01A2F"/>
    <w:rsid w:val="00E03A86"/>
    <w:rsid w:val="00E03E57"/>
    <w:rsid w:val="00E05B03"/>
    <w:rsid w:val="00E12C63"/>
    <w:rsid w:val="00E12E30"/>
    <w:rsid w:val="00E157A8"/>
    <w:rsid w:val="00E16F5F"/>
    <w:rsid w:val="00E20BA4"/>
    <w:rsid w:val="00E247C1"/>
    <w:rsid w:val="00E24AFB"/>
    <w:rsid w:val="00E3122E"/>
    <w:rsid w:val="00E3142B"/>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5404"/>
    <w:rsid w:val="00E57C31"/>
    <w:rsid w:val="00E60DDB"/>
    <w:rsid w:val="00E65BF4"/>
    <w:rsid w:val="00E74B86"/>
    <w:rsid w:val="00E763A8"/>
    <w:rsid w:val="00E768B1"/>
    <w:rsid w:val="00E8278B"/>
    <w:rsid w:val="00E85BD7"/>
    <w:rsid w:val="00E9374A"/>
    <w:rsid w:val="00E946E6"/>
    <w:rsid w:val="00E94D2B"/>
    <w:rsid w:val="00E94F48"/>
    <w:rsid w:val="00E96145"/>
    <w:rsid w:val="00E96A3E"/>
    <w:rsid w:val="00EA3871"/>
    <w:rsid w:val="00EA5714"/>
    <w:rsid w:val="00EA6AA0"/>
    <w:rsid w:val="00EB19D3"/>
    <w:rsid w:val="00EB3027"/>
    <w:rsid w:val="00EB5168"/>
    <w:rsid w:val="00EB7FDA"/>
    <w:rsid w:val="00EC25A8"/>
    <w:rsid w:val="00EC2B08"/>
    <w:rsid w:val="00EC2DD9"/>
    <w:rsid w:val="00EC2F89"/>
    <w:rsid w:val="00EC43B3"/>
    <w:rsid w:val="00EC4FBC"/>
    <w:rsid w:val="00EC611A"/>
    <w:rsid w:val="00EC6ADE"/>
    <w:rsid w:val="00ED0DB2"/>
    <w:rsid w:val="00ED307F"/>
    <w:rsid w:val="00ED5D08"/>
    <w:rsid w:val="00ED5FED"/>
    <w:rsid w:val="00EE0E33"/>
    <w:rsid w:val="00EE2299"/>
    <w:rsid w:val="00EE2FC7"/>
    <w:rsid w:val="00EE3222"/>
    <w:rsid w:val="00EE345B"/>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5327"/>
    <w:rsid w:val="00F2609B"/>
    <w:rsid w:val="00F26899"/>
    <w:rsid w:val="00F30665"/>
    <w:rsid w:val="00F30B79"/>
    <w:rsid w:val="00F31033"/>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3D94"/>
    <w:rsid w:val="00F5690D"/>
    <w:rsid w:val="00F60DBE"/>
    <w:rsid w:val="00F63743"/>
    <w:rsid w:val="00F8255E"/>
    <w:rsid w:val="00F82F00"/>
    <w:rsid w:val="00F83B2E"/>
    <w:rsid w:val="00F85A00"/>
    <w:rsid w:val="00F8643D"/>
    <w:rsid w:val="00F87787"/>
    <w:rsid w:val="00F93453"/>
    <w:rsid w:val="00FA11CE"/>
    <w:rsid w:val="00FA182F"/>
    <w:rsid w:val="00FA21AD"/>
    <w:rsid w:val="00FA2631"/>
    <w:rsid w:val="00FA3418"/>
    <w:rsid w:val="00FA40BF"/>
    <w:rsid w:val="00FA65B1"/>
    <w:rsid w:val="00FA6882"/>
    <w:rsid w:val="00FA6ACB"/>
    <w:rsid w:val="00FA6B91"/>
    <w:rsid w:val="00FB048D"/>
    <w:rsid w:val="00FB0BE8"/>
    <w:rsid w:val="00FB3808"/>
    <w:rsid w:val="00FB4C7A"/>
    <w:rsid w:val="00FC3003"/>
    <w:rsid w:val="00FC5E8B"/>
    <w:rsid w:val="00FD44C0"/>
    <w:rsid w:val="00FD57ED"/>
    <w:rsid w:val="00FD6138"/>
    <w:rsid w:val="00FD691A"/>
    <w:rsid w:val="00FD73A7"/>
    <w:rsid w:val="00FE4344"/>
    <w:rsid w:val="00FE45AB"/>
    <w:rsid w:val="00FE4B2B"/>
    <w:rsid w:val="00FF0490"/>
    <w:rsid w:val="00FF0D6D"/>
    <w:rsid w:val="00FF18C4"/>
    <w:rsid w:val="00FF1BEA"/>
    <w:rsid w:val="00FF512F"/>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BE"/>
    <w:pPr>
      <w:ind w:firstLine="720"/>
      <w:jc w:val="both"/>
    </w:pPr>
    <w:rPr>
      <w:sz w:val="24"/>
      <w:lang w:val="lt-LT" w:eastAsia="en-US"/>
    </w:rPr>
  </w:style>
  <w:style w:type="paragraph" w:styleId="Heading1">
    <w:name w:val="heading 1"/>
    <w:basedOn w:val="Normal"/>
    <w:next w:val="Normal"/>
    <w:qFormat/>
    <w:rsid w:val="00A6795E"/>
    <w:pPr>
      <w:keepNext/>
      <w:spacing w:before="240" w:after="60"/>
      <w:ind w:firstLine="0"/>
      <w:outlineLvl w:val="0"/>
    </w:pPr>
    <w:rPr>
      <w:rFonts w:ascii="Arial" w:hAnsi="Arial"/>
      <w:b/>
      <w:snapToGrid w:val="0"/>
      <w:kern w:val="28"/>
      <w:sz w:val="28"/>
    </w:rPr>
  </w:style>
  <w:style w:type="paragraph" w:styleId="Heading2">
    <w:name w:val="heading 2"/>
    <w:basedOn w:val="Normal"/>
    <w:next w:val="Normal"/>
    <w:link w:val="Heading2Char"/>
    <w:uiPriority w:val="9"/>
    <w:qFormat/>
    <w:rsid w:val="00ED5D08"/>
    <w:pPr>
      <w:keepNext/>
      <w:numPr>
        <w:ilvl w:val="1"/>
        <w:numId w:val="11"/>
      </w:numPr>
      <w:spacing w:before="240" w:after="60"/>
      <w:jc w:val="left"/>
      <w:outlineLvl w:val="1"/>
    </w:pPr>
    <w:rPr>
      <w:b/>
      <w:bCs/>
      <w:iCs/>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ED5D08"/>
    <w:rPr>
      <w:b/>
      <w:bCs/>
      <w:iCs/>
      <w:sz w:val="24"/>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597443013">
      <w:bodyDiv w:val="1"/>
      <w:marLeft w:val="0"/>
      <w:marRight w:val="0"/>
      <w:marTop w:val="0"/>
      <w:marBottom w:val="0"/>
      <w:divBdr>
        <w:top w:val="none" w:sz="0" w:space="0" w:color="auto"/>
        <w:left w:val="none" w:sz="0" w:space="0" w:color="auto"/>
        <w:bottom w:val="none" w:sz="0" w:space="0" w:color="auto"/>
        <w:right w:val="none" w:sz="0" w:space="0" w:color="auto"/>
      </w:divBdr>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oogle.com/search?q=music+player&amp;tbm=isch&amp;ved=2ahUKEwiwq__s0tfsAhW5wAIHHSWNCvMQ2-cCegQIABAA&amp;oq=music+player&amp;gs_lcp=CgNpbWcQAzICCAAyAggAMgIIADIECAAQQzICCAAyAggAMgIIADICCAAyAggAMgIIAFDMDVjjDmCTEGgAcAB4AIABWYgBqwGSAQEymAEAoAEBqgELZ3dzLXdpei1pbWfAAQE&amp;sclient=img&amp;ei=M5SZX_DFIrmBi-gPpZqqmA8&amp;bih=1089&amp;biw=1920&amp;rlz=1C1CHBD_ltLT908LT908"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78EA-6EF4-4F56-8FD8-DE48BAA1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Template>
  <TotalTime>2</TotalTime>
  <Pages>1</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Gintarė Paškauskaitė</dc:creator>
  <cp:keywords/>
  <cp:lastModifiedBy>Janonis Airidas</cp:lastModifiedBy>
  <cp:revision>6</cp:revision>
  <cp:lastPrinted>2020-10-29T10:23:00Z</cp:lastPrinted>
  <dcterms:created xsi:type="dcterms:W3CDTF">2020-10-29T10:21:00Z</dcterms:created>
  <dcterms:modified xsi:type="dcterms:W3CDTF">2020-10-29T10:23:00Z</dcterms:modified>
</cp:coreProperties>
</file>